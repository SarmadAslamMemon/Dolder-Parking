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230" w:type="dxa"/>
        <w:tblLook w:val="00A0" w:firstRow="1" w:lastRow="0" w:firstColumn="1" w:lastColumn="0" w:noHBand="0" w:noVBand="0"/>
      </w:tblPr>
      <w:tblGrid>
        <w:gridCol w:w="7230"/>
      </w:tblGrid>
      <w:tr w:rsidR="00EE437B" w:rsidRPr="004242C8" w14:paraId="12292AA1" w14:textId="77777777" w:rsidTr="00EB6C45">
        <w:trPr>
          <w:trHeight w:val="263"/>
        </w:trPr>
        <w:tc>
          <w:tcPr>
            <w:tcW w:w="7230" w:type="dxa"/>
          </w:tcPr>
          <w:p w14:paraId="769D789E" w14:textId="6C9140C2" w:rsidR="00EE437B" w:rsidRPr="00826DEF" w:rsidRDefault="00DD5107" w:rsidP="00EE437B">
            <w:pPr>
              <w:spacing w:line="263" w:lineRule="exact"/>
              <w:rPr>
                <w:rFonts w:ascii="Dolder Frutiger Next Light" w:hAnsi="Dolder Frutiger Next Light"/>
                <w:sz w:val="21"/>
                <w:lang w:val="de-CH"/>
              </w:rPr>
            </w:pPr>
            <w:r w:rsidRPr="00DD5107">
              <w:rPr>
                <w:rFonts w:ascii="Dolder Frutiger Next Light" w:hAnsi="Dolder Frutiger Next Light"/>
                <w:sz w:val="21"/>
                <w:lang w:val="de-CH"/>
              </w:rPr>
              <w:t>{</w:t>
            </w:r>
            <w:r w:rsidR="00C16B4E" w:rsidRPr="00826DEF">
              <w:rPr>
                <w:rFonts w:ascii="Dolder Frutiger Next Light" w:hAnsi="Dolder Frutiger Next Light"/>
                <w:sz w:val="21"/>
                <w:lang w:val="de-CH"/>
              </w:rPr>
              <w:t>{</w:t>
            </w:r>
            <w:r w:rsidR="00A402A7" w:rsidRPr="00826DEF">
              <w:rPr>
                <w:rFonts w:ascii="Dolder Frutiger Next Light" w:hAnsi="Dolder Frutiger Next Light"/>
                <w:sz w:val="21"/>
                <w:lang w:val="de-CH"/>
              </w:rPr>
              <w:t xml:space="preserve"> </w:t>
            </w:r>
            <w:r w:rsidRPr="00826DEF">
              <w:rPr>
                <w:rFonts w:ascii="Dolder Frutiger Next Light" w:hAnsi="Dolder Frutiger Next Light"/>
                <w:sz w:val="21"/>
                <w:lang w:val="de-CH"/>
              </w:rPr>
              <w:t>anrede</w:t>
            </w:r>
            <w:r w:rsidR="00A402A7" w:rsidRPr="00826DEF">
              <w:rPr>
                <w:rFonts w:ascii="Dolder Frutiger Next Light" w:hAnsi="Dolder Frutiger Next Light"/>
                <w:sz w:val="21"/>
                <w:lang w:val="de-CH"/>
              </w:rPr>
              <w:t xml:space="preserve"> </w:t>
            </w:r>
            <w:r w:rsidR="00C16B4E" w:rsidRPr="00826DEF">
              <w:rPr>
                <w:rFonts w:ascii="Dolder Frutiger Next Light" w:hAnsi="Dolder Frutiger Next Light"/>
                <w:sz w:val="21"/>
                <w:lang w:val="de-CH"/>
              </w:rPr>
              <w:t>}</w:t>
            </w:r>
            <w:r w:rsidRPr="00DD5107">
              <w:rPr>
                <w:rFonts w:ascii="Dolder Frutiger Next Light" w:hAnsi="Dolder Frutiger Next Light"/>
                <w:sz w:val="21"/>
                <w:lang w:val="de-CH"/>
              </w:rPr>
              <w:t>}</w:t>
            </w:r>
          </w:p>
        </w:tc>
      </w:tr>
      <w:tr w:rsidR="00712C18" w:rsidRPr="004242C8" w14:paraId="752DC802" w14:textId="77777777" w:rsidTr="00EB6C45">
        <w:trPr>
          <w:trHeight w:val="263"/>
        </w:trPr>
        <w:tc>
          <w:tcPr>
            <w:tcW w:w="7230" w:type="dxa"/>
          </w:tcPr>
          <w:p w14:paraId="08566357" w14:textId="3257C1BA" w:rsidR="00712C18" w:rsidRPr="00826DEF" w:rsidRDefault="00A73F14" w:rsidP="00EE437B">
            <w:pPr>
              <w:spacing w:line="263" w:lineRule="exact"/>
              <w:rPr>
                <w:rFonts w:ascii="Dolder Frutiger Next Light" w:hAnsi="Dolder Frutiger Next Light"/>
                <w:sz w:val="21"/>
                <w:lang w:val="de-CH"/>
              </w:rPr>
            </w:pPr>
            <w:r w:rsidRPr="00826DEF">
              <w:rPr>
                <w:rFonts w:ascii="Dolder Frutiger Next Light" w:hAnsi="Dolder Frutiger Next Light"/>
                <w:sz w:val="21"/>
                <w:lang w:val="de-CH"/>
              </w:rPr>
              <w:t>{{ n</w:t>
            </w:r>
            <w:r w:rsidR="00712C18" w:rsidRPr="00826DEF">
              <w:rPr>
                <w:rFonts w:ascii="Dolder Frutiger Next Light" w:hAnsi="Dolder Frutiger Next Light"/>
                <w:sz w:val="21"/>
                <w:lang w:val="de-CH"/>
              </w:rPr>
              <w:t>ame</w:t>
            </w:r>
            <w:r w:rsidRPr="00826DEF">
              <w:rPr>
                <w:rFonts w:ascii="Dolder Frutiger Next Light" w:hAnsi="Dolder Frutiger Next Light"/>
                <w:sz w:val="21"/>
                <w:lang w:val="de-CH"/>
              </w:rPr>
              <w:t xml:space="preserve"> }}</w:t>
            </w:r>
          </w:p>
        </w:tc>
      </w:tr>
      <w:tr w:rsidR="00EE437B" w:rsidRPr="004242C8" w14:paraId="48D2E717" w14:textId="77777777" w:rsidTr="00EB6C45">
        <w:trPr>
          <w:trHeight w:val="263"/>
        </w:trPr>
        <w:tc>
          <w:tcPr>
            <w:tcW w:w="7230" w:type="dxa"/>
          </w:tcPr>
          <w:p w14:paraId="5E38EC6D" w14:textId="3EA58B44" w:rsidR="00EE437B" w:rsidRPr="00826DEF" w:rsidRDefault="00A73F14" w:rsidP="00EE437B">
            <w:pPr>
              <w:spacing w:line="263" w:lineRule="exact"/>
              <w:rPr>
                <w:rFonts w:ascii="Dolder Frutiger Next Light" w:hAnsi="Dolder Frutiger Next Light"/>
                <w:sz w:val="21"/>
                <w:lang w:val="de-CH"/>
              </w:rPr>
            </w:pPr>
            <w:r w:rsidRPr="00826DEF">
              <w:rPr>
                <w:rFonts w:ascii="Dolder Frutiger Next Light" w:hAnsi="Dolder Frutiger Next Light"/>
                <w:sz w:val="21"/>
                <w:lang w:val="de-CH"/>
              </w:rPr>
              <w:t>{{ s</w:t>
            </w:r>
            <w:r w:rsidR="00712C18" w:rsidRPr="00826DEF">
              <w:rPr>
                <w:rFonts w:ascii="Dolder Frutiger Next Light" w:hAnsi="Dolder Frutiger Next Light"/>
                <w:sz w:val="21"/>
                <w:lang w:val="de-CH"/>
              </w:rPr>
              <w:t>trasse</w:t>
            </w:r>
            <w:r w:rsidRPr="00826DEF">
              <w:rPr>
                <w:rFonts w:ascii="Dolder Frutiger Next Light" w:hAnsi="Dolder Frutiger Next Light"/>
                <w:sz w:val="21"/>
                <w:lang w:val="de-CH"/>
              </w:rPr>
              <w:t>1 }}</w:t>
            </w:r>
          </w:p>
        </w:tc>
      </w:tr>
      <w:tr w:rsidR="00F47F09" w:rsidRPr="00634BDD" w14:paraId="367B98E6" w14:textId="77777777" w:rsidTr="00EB6C45">
        <w:trPr>
          <w:trHeight w:val="263"/>
        </w:trPr>
        <w:tc>
          <w:tcPr>
            <w:tcW w:w="7230" w:type="dxa"/>
          </w:tcPr>
          <w:p w14:paraId="0D0FE973" w14:textId="1FC2C32B" w:rsidR="00F47F09" w:rsidRPr="00634BDD" w:rsidRDefault="00F47F09" w:rsidP="00F47F09">
            <w:pPr>
              <w:spacing w:line="263" w:lineRule="exact"/>
              <w:rPr>
                <w:rFonts w:ascii="Dolder Frutiger Next Light" w:hAnsi="Dolder Frutiger Next Light"/>
                <w:sz w:val="21"/>
              </w:rPr>
            </w:pPr>
            <w:r w:rsidRPr="00634BDD">
              <w:rPr>
                <w:rFonts w:ascii="Dolder Frutiger Next Light" w:hAnsi="Dolder Frutiger Next Light"/>
                <w:sz w:val="21"/>
                <w:szCs w:val="21"/>
              </w:rPr>
              <w:t xml:space="preserve">{% if </w:t>
            </w:r>
            <w:r w:rsidRPr="00634BDD">
              <w:rPr>
                <w:rFonts w:ascii="Dolder Frutiger Next Light" w:hAnsi="Dolder Frutiger Next Light"/>
                <w:sz w:val="21"/>
              </w:rPr>
              <w:t>strasse2</w:t>
            </w:r>
            <w:r w:rsidRPr="00634BDD">
              <w:rPr>
                <w:rFonts w:ascii="Dolder Frutiger Next Light" w:hAnsi="Dolder Frutiger Next Light"/>
                <w:sz w:val="21"/>
                <w:szCs w:val="21"/>
              </w:rPr>
              <w:t xml:space="preserve"> </w:t>
            </w:r>
            <w:r>
              <w:rPr>
                <w:rFonts w:ascii="Dolder Frutiger Next Light" w:hAnsi="Dolder Frutiger Next Light"/>
                <w:sz w:val="21"/>
                <w:szCs w:val="21"/>
              </w:rPr>
              <w:t>!</w:t>
            </w:r>
            <w:r w:rsidRPr="00634BDD">
              <w:rPr>
                <w:rFonts w:ascii="Dolder Frutiger Next Light" w:hAnsi="Dolder Frutiger Next Light"/>
                <w:sz w:val="21"/>
                <w:szCs w:val="21"/>
              </w:rPr>
              <w:t>= '</w:t>
            </w:r>
            <w:r>
              <w:rPr>
                <w:rFonts w:ascii="Dolder Frutiger Next Light" w:hAnsi="Dolder Frutiger Next Light"/>
                <w:sz w:val="21"/>
                <w:szCs w:val="21"/>
              </w:rPr>
              <w:t>NULL</w:t>
            </w:r>
            <w:r w:rsidRPr="00634BDD">
              <w:rPr>
                <w:rFonts w:ascii="Dolder Frutiger Next Light" w:hAnsi="Dolder Frutiger Next Light"/>
                <w:sz w:val="21"/>
                <w:szCs w:val="21"/>
              </w:rPr>
              <w:t>' %}</w:t>
            </w:r>
            <w:r w:rsidRPr="00634BDD">
              <w:rPr>
                <w:rFonts w:ascii="Dolder Frutiger Next Light" w:hAnsi="Dolder Frutiger Next Light"/>
                <w:sz w:val="21"/>
              </w:rPr>
              <w:t>{{ strasse2 }}</w:t>
            </w:r>
            <w:r w:rsidRPr="00634BDD">
              <w:rPr>
                <w:rFonts w:ascii="Dolder Frutiger Next Light" w:hAnsi="Dolder Frutiger Next Light"/>
                <w:sz w:val="21"/>
                <w:szCs w:val="21"/>
              </w:rPr>
              <w:t>{% else %}</w:t>
            </w:r>
            <w:r w:rsidRPr="00826DEF">
              <w:rPr>
                <w:rFonts w:ascii="Dolder Frutiger Next Light" w:hAnsi="Dolder Frutiger Next Light"/>
                <w:sz w:val="21"/>
              </w:rPr>
              <w:t>{{ plz }} {{ ort }}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{% endif %}</w:t>
            </w:r>
          </w:p>
        </w:tc>
      </w:tr>
      <w:tr w:rsidR="00BA2649" w:rsidRPr="004242C8" w14:paraId="6D82DC04" w14:textId="77777777" w:rsidTr="00EB6C45">
        <w:trPr>
          <w:trHeight w:val="263"/>
        </w:trPr>
        <w:tc>
          <w:tcPr>
            <w:tcW w:w="7230" w:type="dxa"/>
          </w:tcPr>
          <w:p w14:paraId="50552540" w14:textId="2981A443" w:rsidR="00BA2649" w:rsidRPr="00826DEF" w:rsidRDefault="00BA2649" w:rsidP="00BA2649">
            <w:pPr>
              <w:spacing w:line="263" w:lineRule="exact"/>
              <w:rPr>
                <w:rFonts w:ascii="Dolder Frutiger Next Light" w:hAnsi="Dolder Frutiger Next Light"/>
                <w:sz w:val="21"/>
                <w:lang w:val="de-CH"/>
              </w:rPr>
            </w:pPr>
            <w:r w:rsidRPr="00634BDD">
              <w:rPr>
                <w:rFonts w:ascii="Dolder Frutiger Next Light" w:hAnsi="Dolder Frutiger Next Light"/>
                <w:sz w:val="21"/>
                <w:szCs w:val="21"/>
              </w:rPr>
              <w:t xml:space="preserve">{% if </w:t>
            </w:r>
            <w:r w:rsidRPr="00634BDD">
              <w:rPr>
                <w:rFonts w:ascii="Dolder Frutiger Next Light" w:hAnsi="Dolder Frutiger Next Light"/>
                <w:sz w:val="21"/>
              </w:rPr>
              <w:t>strasse2</w:t>
            </w:r>
            <w:r w:rsidRPr="00634BDD">
              <w:rPr>
                <w:rFonts w:ascii="Dolder Frutiger Next Light" w:hAnsi="Dolder Frutiger Next Light"/>
                <w:sz w:val="21"/>
                <w:szCs w:val="21"/>
              </w:rPr>
              <w:t xml:space="preserve"> </w:t>
            </w:r>
            <w:r>
              <w:rPr>
                <w:rFonts w:ascii="Dolder Frutiger Next Light" w:hAnsi="Dolder Frutiger Next Light"/>
                <w:sz w:val="21"/>
                <w:szCs w:val="21"/>
              </w:rPr>
              <w:t>!</w:t>
            </w:r>
            <w:r w:rsidRPr="00634BDD">
              <w:rPr>
                <w:rFonts w:ascii="Dolder Frutiger Next Light" w:hAnsi="Dolder Frutiger Next Light"/>
                <w:sz w:val="21"/>
                <w:szCs w:val="21"/>
              </w:rPr>
              <w:t>= '</w:t>
            </w:r>
            <w:r>
              <w:rPr>
                <w:rFonts w:ascii="Dolder Frutiger Next Light" w:hAnsi="Dolder Frutiger Next Light"/>
                <w:sz w:val="21"/>
                <w:szCs w:val="21"/>
              </w:rPr>
              <w:t>NULL</w:t>
            </w:r>
            <w:r w:rsidRPr="00634BDD">
              <w:rPr>
                <w:rFonts w:ascii="Dolder Frutiger Next Light" w:hAnsi="Dolder Frutiger Next Light"/>
                <w:sz w:val="21"/>
                <w:szCs w:val="21"/>
              </w:rPr>
              <w:t>' %}</w:t>
            </w:r>
            <w:r w:rsidRPr="00826DEF">
              <w:rPr>
                <w:rFonts w:ascii="Dolder Frutiger Next Light" w:hAnsi="Dolder Frutiger Next Light"/>
                <w:sz w:val="21"/>
              </w:rPr>
              <w:t>{{ plz }} {{ ort }}</w:t>
            </w:r>
            <w:r w:rsidRPr="00634BDD">
              <w:rPr>
                <w:rFonts w:ascii="Dolder Frutiger Next Light" w:hAnsi="Dolder Frutiger Next Light"/>
                <w:sz w:val="21"/>
                <w:szCs w:val="21"/>
              </w:rPr>
              <w:t>{% else</w:t>
            </w:r>
            <w:r>
              <w:rPr>
                <w:rFonts w:ascii="Dolder Frutiger Next Light" w:hAnsi="Dolder Frutiger Next Light"/>
                <w:sz w:val="21"/>
                <w:szCs w:val="21"/>
              </w:rPr>
              <w:t xml:space="preserve"> %}</w:t>
            </w:r>
            <w:r>
              <w:rPr>
                <w:rFonts w:ascii="Dolder Frutiger Next Light" w:hAnsi="Dolder Frutiger Next Light"/>
                <w:sz w:val="21"/>
                <w:lang w:val="de-CH"/>
              </w:rPr>
              <w:t>{{ land }}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{% endif %}</w:t>
            </w:r>
          </w:p>
        </w:tc>
      </w:tr>
      <w:tr w:rsidR="00673ED9" w:rsidRPr="002716F7" w14:paraId="30648ADD" w14:textId="77777777" w:rsidTr="00EB6C45">
        <w:trPr>
          <w:trHeight w:val="263"/>
        </w:trPr>
        <w:tc>
          <w:tcPr>
            <w:tcW w:w="7230" w:type="dxa"/>
          </w:tcPr>
          <w:p w14:paraId="503F8881" w14:textId="53DB47A7" w:rsidR="00673ED9" w:rsidRPr="004B4156" w:rsidRDefault="00673ED9" w:rsidP="00673ED9">
            <w:pPr>
              <w:spacing w:line="263" w:lineRule="exact"/>
              <w:rPr>
                <w:rFonts w:ascii="Dolder Frutiger Next Light" w:hAnsi="Dolder Frutiger Next Light"/>
                <w:sz w:val="21"/>
                <w:lang w:val="en-US"/>
              </w:rPr>
            </w:pP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 xml:space="preserve">{% if </w:t>
            </w:r>
            <w:r w:rsidRPr="004B4156">
              <w:rPr>
                <w:rFonts w:ascii="Dolder Frutiger Next Light" w:hAnsi="Dolder Frutiger Next Light"/>
                <w:sz w:val="21"/>
                <w:lang w:val="en-US"/>
              </w:rPr>
              <w:t>strasse2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Dolder Frutiger Next Light" w:hAnsi="Dolder Frutiger Next Light"/>
                <w:sz w:val="21"/>
                <w:szCs w:val="21"/>
                <w:lang w:val="en-US"/>
              </w:rPr>
              <w:t>!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>= '</w:t>
            </w:r>
            <w:r>
              <w:rPr>
                <w:rFonts w:ascii="Dolder Frutiger Next Light" w:hAnsi="Dolder Frutiger Next Light"/>
                <w:sz w:val="21"/>
                <w:szCs w:val="21"/>
                <w:lang w:val="en-US"/>
              </w:rPr>
              <w:t>NULL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>' %}</w:t>
            </w:r>
            <w:r w:rsidRPr="004B4156">
              <w:rPr>
                <w:rFonts w:ascii="Dolder Frutiger Next Light" w:hAnsi="Dolder Frutiger Next Light"/>
                <w:sz w:val="21"/>
                <w:lang w:val="en-US"/>
              </w:rPr>
              <w:t>{{ land }}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>{% endif %}</w:t>
            </w:r>
          </w:p>
        </w:tc>
      </w:tr>
      <w:tr w:rsidR="00170E35" w:rsidRPr="0052049C" w14:paraId="7CE86979" w14:textId="77777777" w:rsidTr="00EB6C45">
        <w:trPr>
          <w:trHeight w:val="263"/>
        </w:trPr>
        <w:tc>
          <w:tcPr>
            <w:tcW w:w="7230" w:type="dxa"/>
          </w:tcPr>
          <w:p w14:paraId="088290E3" w14:textId="59273670" w:rsidR="00170E35" w:rsidRPr="002716F7" w:rsidRDefault="004B41CE" w:rsidP="002716F7">
            <w:pPr>
              <w:spacing w:line="263" w:lineRule="exact"/>
              <w:rPr>
                <w:rFonts w:ascii="Dolder Frutiger Next Light" w:hAnsi="Dolder Frutiger Next Light"/>
                <w:sz w:val="21"/>
                <w:lang w:val="de-CH"/>
              </w:rPr>
            </w:pP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 xml:space="preserve">{% if </w:t>
            </w:r>
            <w:r w:rsidRPr="004B4156">
              <w:rPr>
                <w:rFonts w:ascii="Dolder Frutiger Next Light" w:hAnsi="Dolder Frutiger Next Light"/>
                <w:sz w:val="21"/>
                <w:lang w:val="en-US"/>
              </w:rPr>
              <w:t>strasse2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 xml:space="preserve"> == '</w:t>
            </w:r>
            <w:r>
              <w:rPr>
                <w:rFonts w:ascii="Dolder Frutiger Next Light" w:hAnsi="Dolder Frutiger Next Light"/>
                <w:sz w:val="21"/>
                <w:szCs w:val="21"/>
                <w:lang w:val="en-US"/>
              </w:rPr>
              <w:t>NULL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>' %}Zürich, {{ heute }}{% endif %}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br/>
              <w:t xml:space="preserve">{% if </w:t>
            </w:r>
            <w:r w:rsidRPr="004B4156">
              <w:rPr>
                <w:rFonts w:ascii="Dolder Frutiger Next Light" w:hAnsi="Dolder Frutiger Next Light"/>
                <w:sz w:val="21"/>
                <w:lang w:val="en-US"/>
              </w:rPr>
              <w:t>strasse2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Dolder Frutiger Next Light" w:hAnsi="Dolder Frutiger Next Light"/>
                <w:sz w:val="21"/>
                <w:szCs w:val="21"/>
                <w:lang w:val="en-US"/>
              </w:rPr>
              <w:t>!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 xml:space="preserve">= </w:t>
            </w:r>
            <w:r w:rsidRPr="002716F7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'NULL' %}Zürich, {{ heute }}{% endif %}</w:t>
            </w:r>
          </w:p>
          <w:p w14:paraId="00D25216" w14:textId="77777777" w:rsidR="001E6493" w:rsidRPr="002716F7" w:rsidRDefault="001E6493">
            <w:pPr>
              <w:spacing w:line="360" w:lineRule="auto"/>
              <w:rPr>
                <w:rFonts w:ascii="Dolder Frutiger Next Light" w:hAnsi="Dolder Frutiger Next Light"/>
                <w:sz w:val="21"/>
                <w:lang w:val="de-CH"/>
              </w:rPr>
            </w:pPr>
          </w:p>
          <w:p w14:paraId="6877DDA5" w14:textId="77777777" w:rsidR="001E6493" w:rsidRPr="002716F7" w:rsidRDefault="001E6493">
            <w:pPr>
              <w:spacing w:line="360" w:lineRule="auto"/>
              <w:rPr>
                <w:rFonts w:ascii="Dolder Frutiger Next Light" w:hAnsi="Dolder Frutiger Next Light"/>
                <w:sz w:val="21"/>
                <w:lang w:val="de-CH"/>
              </w:rPr>
            </w:pPr>
          </w:p>
          <w:p w14:paraId="6F48A1A6" w14:textId="516C84F1" w:rsidR="00194971" w:rsidRPr="00EB6C45" w:rsidRDefault="00EB6C45" w:rsidP="0083054B">
            <w:pPr>
              <w:spacing w:line="480" w:lineRule="auto"/>
              <w:rPr>
                <w:rFonts w:ascii="Dolder Frutiger Next Light" w:hAnsi="Dolder Frutiger Next Light"/>
                <w:b/>
                <w:sz w:val="21"/>
                <w:szCs w:val="21"/>
              </w:rPr>
            </w:pPr>
            <w:r>
              <w:rPr>
                <w:rFonts w:ascii="Dolder Frutiger Next Light" w:hAnsi="Dolder Frutiger Next Light"/>
                <w:b/>
                <w:sz w:val="21"/>
                <w:szCs w:val="21"/>
              </w:rPr>
              <w:t xml:space="preserve">Erste </w:t>
            </w:r>
            <w:r w:rsidRPr="00EB6C45">
              <w:rPr>
                <w:rFonts w:ascii="Dolder Frutiger Next Light" w:hAnsi="Dolder Frutiger Next Light"/>
                <w:b/>
                <w:sz w:val="21"/>
                <w:szCs w:val="21"/>
              </w:rPr>
              <w:t xml:space="preserve">Mahnung </w:t>
            </w:r>
            <w:r w:rsidR="00155377">
              <w:rPr>
                <w:rFonts w:ascii="Dolder Frutiger Next Light" w:hAnsi="Dolder Frutiger Next Light"/>
                <w:b/>
                <w:sz w:val="21"/>
                <w:szCs w:val="21"/>
              </w:rPr>
              <w:t>Nachzahlgebühr</w:t>
            </w:r>
            <w:r w:rsidRPr="00EB6C45">
              <w:rPr>
                <w:rFonts w:ascii="Dolder Frutiger Next Light" w:hAnsi="Dolder Frutiger Next Light"/>
                <w:b/>
                <w:sz w:val="21"/>
                <w:szCs w:val="21"/>
              </w:rPr>
              <w:t xml:space="preserve"> Dolder Eis </w:t>
            </w:r>
            <w:r>
              <w:rPr>
                <w:rFonts w:ascii="Dolder Frutiger Next Light" w:hAnsi="Dolder Frutiger Next Light"/>
                <w:b/>
                <w:sz w:val="21"/>
                <w:szCs w:val="21"/>
              </w:rPr>
              <w:t xml:space="preserve">&amp; </w:t>
            </w:r>
            <w:r w:rsidRPr="00EB6C45">
              <w:rPr>
                <w:rFonts w:ascii="Dolder Frutiger Next Light" w:hAnsi="Dolder Frutiger Next Light"/>
                <w:b/>
                <w:sz w:val="21"/>
                <w:szCs w:val="21"/>
              </w:rPr>
              <w:t>Bad AG</w:t>
            </w:r>
          </w:p>
          <w:p w14:paraId="403984E0" w14:textId="1B32CA70" w:rsidR="00695CE6" w:rsidRPr="00695CE6" w:rsidRDefault="00031A87" w:rsidP="0055682D">
            <w:pPr>
              <w:spacing w:line="360" w:lineRule="auto"/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{% if 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anrede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== </w:t>
            </w:r>
            <w:r w:rsidRPr="00CE4F7B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'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Herr</w:t>
            </w:r>
            <w:r w:rsidRPr="00CE4F7B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'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%}Sehr geehrter Herr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</w:t>
            </w:r>
            <w:r w:rsidRPr="00826DEF">
              <w:rPr>
                <w:rFonts w:ascii="Dolder Frutiger Next Light" w:hAnsi="Dolder Frutiger Next Light"/>
                <w:sz w:val="21"/>
                <w:lang w:val="de-CH"/>
              </w:rPr>
              <w:t>{{ name }}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{% elif 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anrede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== </w:t>
            </w:r>
            <w:r w:rsidRPr="00CE4F7B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'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Frau</w:t>
            </w:r>
            <w:r w:rsidRPr="00CE4F7B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'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%}Sehr geehrte Frau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</w:t>
            </w:r>
            <w:r w:rsidRPr="00826DEF">
              <w:rPr>
                <w:rFonts w:ascii="Dolder Frutiger Next Light" w:hAnsi="Dolder Frutiger Next Light"/>
                <w:sz w:val="21"/>
                <w:lang w:val="de-CH"/>
              </w:rPr>
              <w:t>{{ name }}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{% else %}Sehr geehrte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Damen und Herren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{% endif %}</w:t>
            </w:r>
            <w:r w:rsidR="0055682D">
              <w:rPr>
                <w:rFonts w:ascii="Dolder Frutiger Next Light" w:hAnsi="Dolder Frutiger Next Light"/>
                <w:sz w:val="21"/>
                <w:szCs w:val="21"/>
                <w:lang w:val="de-CH"/>
              </w:rPr>
              <w:br/>
            </w:r>
          </w:p>
          <w:p w14:paraId="2237948D" w14:textId="664DE479" w:rsidR="0004506C" w:rsidRPr="00695CE6" w:rsidRDefault="0004506C" w:rsidP="0004506C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Am </w:t>
            </w:r>
            <w:r w:rsidR="00A73F14"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{{ datum }}</w:t>
            </w:r>
            <w:r w:rsidR="00043ED4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um {{ uhrz }}</w:t>
            </w:r>
            <w:r w:rsidR="00293EC4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Uhr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wurde </w:t>
            </w: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das auf Sie zugelassene Fahrzeug mit dem Kennzeichen</w:t>
            </w:r>
            <w:r w:rsidR="00293EC4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</w:t>
            </w:r>
            <w:r w:rsidR="00A73F14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{{ kennz }}</w:t>
            </w: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auf dem Gelände der Dolder Eis &amp; Bad AG </w:t>
            </w:r>
            <w:r w:rsidR="00CC0D5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kontrolliert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.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br/>
              <w:t>Es wurde hierbei</w:t>
            </w:r>
            <w:r w:rsidR="00CC0D5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festgestellt,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</w:t>
            </w:r>
            <w:r w:rsidR="00CC0D5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dass keine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oder eine ungenügende Parkgebühr </w:t>
            </w:r>
            <w:r w:rsidR="00CC0D5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entrichtet wurde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.</w:t>
            </w:r>
          </w:p>
          <w:p w14:paraId="3BBBD1D2" w14:textId="77777777" w:rsid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4BCA6F77" w14:textId="6D335E5C" w:rsidR="007D2837" w:rsidRPr="007D2837" w:rsidRDefault="007D2837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Wir bitten Sie, den fälligen Betrag über </w:t>
            </w:r>
            <w:r w:rsidRPr="007D2837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 xml:space="preserve">CHF </w:t>
            </w:r>
            <w:r w:rsidR="00896E9C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>91</w:t>
            </w:r>
            <w:r w:rsidR="00B73A04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>.20</w:t>
            </w:r>
            <w:r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 xml:space="preserve"> </w:t>
            </w:r>
            <w:r w:rsidR="003B684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innerhalb von 14 Tagen zu</w:t>
            </w:r>
            <w:r w:rsidR="00CC0D5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begleichen</w:t>
            </w:r>
            <w:r w:rsidR="003B684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. </w:t>
            </w:r>
          </w:p>
          <w:p w14:paraId="43C7D590" w14:textId="77777777" w:rsidR="00695CE6" w:rsidRP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6458D2AC" w14:textId="57503A4E" w:rsidR="00695CE6" w:rsidRP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Unsere Bankverbindung sowie die Zahlungsinformationen finden Sie </w:t>
            </w:r>
            <w:r w:rsidR="00001EDD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nochmals </w:t>
            </w: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auf der beigefügten Rechnung.</w:t>
            </w:r>
          </w:p>
          <w:p w14:paraId="3E96F6C3" w14:textId="19B2A961" w:rsidR="00695CE6" w:rsidRP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Wir bitten Sie</w:t>
            </w:r>
            <w:r w:rsidR="0009446C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,</w:t>
            </w: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bei der Zahlung die </w:t>
            </w:r>
            <w:r w:rsidR="00F43B65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Nachzahlgebühr</w:t>
            </w:r>
            <w:r w:rsidR="008D7797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-N</w:t>
            </w:r>
            <w:r w:rsidR="00F43B65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ummer</w:t>
            </w:r>
            <w:r w:rsidR="00001EDD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</w:t>
            </w:r>
            <w:r w:rsidR="00A73F14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{{ busse }}</w:t>
            </w:r>
            <w:r w:rsidR="00001EDD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anzugeben</w:t>
            </w: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.</w:t>
            </w:r>
          </w:p>
          <w:p w14:paraId="40856E5B" w14:textId="77777777" w:rsidR="00695CE6" w:rsidRP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59E778E4" w14:textId="77777777" w:rsidR="00695CE6" w:rsidRP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Für Rückfragen stehen wir Ihnen gerne zur Verfügung.</w:t>
            </w:r>
          </w:p>
          <w:p w14:paraId="2015A8E2" w14:textId="77777777" w:rsid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1A774FA8" w14:textId="77777777" w:rsidR="003350E5" w:rsidRDefault="003350E5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65E90AF9" w14:textId="77777777" w:rsidR="003350E5" w:rsidRPr="00695CE6" w:rsidRDefault="003350E5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79FCA8B6" w14:textId="77777777" w:rsidR="00695CE6" w:rsidRP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Freundliche Grüsse</w:t>
            </w:r>
          </w:p>
          <w:p w14:paraId="6CE13A50" w14:textId="77777777" w:rsid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783B2AFF" w14:textId="77777777" w:rsidR="003350E5" w:rsidRDefault="003350E5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025B552F" w14:textId="77777777" w:rsidR="003350E5" w:rsidRPr="00695CE6" w:rsidRDefault="003350E5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2F4B2487" w14:textId="682DE8B7" w:rsidR="00695CE6" w:rsidRDefault="00155377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Theresa Kieslinger</w:t>
            </w:r>
          </w:p>
          <w:p w14:paraId="1C301D80" w14:textId="35855EE2" w:rsidR="00194971" w:rsidRPr="00A73F14" w:rsidRDefault="00155377" w:rsidP="00A73F14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Leiterin Administration und Reservierung </w:t>
            </w:r>
          </w:p>
        </w:tc>
      </w:tr>
    </w:tbl>
    <w:p w14:paraId="60E20625" w14:textId="77777777" w:rsidR="009323CC" w:rsidRPr="009C3B84" w:rsidRDefault="009323CC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Dolder Sports</w:t>
      </w:r>
    </w:p>
    <w:p w14:paraId="5A129441" w14:textId="77777777" w:rsidR="009323CC" w:rsidRPr="009C3B84" w:rsidRDefault="009323CC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</w:p>
    <w:p w14:paraId="15CE6126" w14:textId="77777777" w:rsidR="009323CC" w:rsidRPr="009C3B84" w:rsidRDefault="009323CC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 xml:space="preserve">Dolder </w:t>
      </w:r>
      <w:r>
        <w:rPr>
          <w:rFonts w:ascii="Dolder Frutiger Next Light" w:hAnsi="Dolder Frutiger Next Light"/>
          <w:sz w:val="15"/>
          <w:szCs w:val="15"/>
        </w:rPr>
        <w:t>Eis &amp; Bad AG</w:t>
      </w:r>
    </w:p>
    <w:p w14:paraId="2971B8FC" w14:textId="77777777" w:rsidR="009323CC" w:rsidRPr="009C3B84" w:rsidRDefault="009323CC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Adlisbergstrasse 36</w:t>
      </w:r>
    </w:p>
    <w:p w14:paraId="0AD26EA5" w14:textId="77777777" w:rsidR="009323CC" w:rsidRPr="009C3B84" w:rsidRDefault="009323CC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8044 Zürich</w:t>
      </w:r>
    </w:p>
    <w:p w14:paraId="45EB7447" w14:textId="77777777" w:rsidR="009323CC" w:rsidRPr="009C3B84" w:rsidRDefault="009323CC" w:rsidP="009323CC">
      <w:pPr>
        <w:framePr w:w="1786" w:hSpace="142" w:wrap="around" w:vAnchor="page" w:hAnchor="page" w:x="9663" w:y="14724"/>
        <w:tabs>
          <w:tab w:val="left" w:pos="249"/>
        </w:tabs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Tel</w:t>
      </w:r>
      <w:r w:rsidRPr="009C3B84">
        <w:rPr>
          <w:rFonts w:ascii="Dolder Frutiger Next Light" w:hAnsi="Dolder Frutiger Next Light"/>
          <w:sz w:val="15"/>
          <w:szCs w:val="15"/>
        </w:rPr>
        <w:tab/>
        <w:t>+41 44 267 70 80</w:t>
      </w:r>
    </w:p>
    <w:p w14:paraId="74D89471" w14:textId="77777777" w:rsidR="009323CC" w:rsidRPr="00F53F2C" w:rsidRDefault="009323CC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hyperlink r:id="rId12" w:history="1">
        <w:r w:rsidRPr="00F53F2C">
          <w:rPr>
            <w:rFonts w:ascii="Dolder Frutiger Next Light" w:hAnsi="Dolder Frutiger Next Light"/>
            <w:sz w:val="15"/>
            <w:szCs w:val="15"/>
          </w:rPr>
          <w:t>info@doldersports.com</w:t>
        </w:r>
      </w:hyperlink>
    </w:p>
    <w:p w14:paraId="33C3AC49" w14:textId="77777777" w:rsidR="009323CC" w:rsidRPr="00A73F14" w:rsidRDefault="009323CC" w:rsidP="009323CC">
      <w:pPr>
        <w:framePr w:w="1786" w:hSpace="142" w:wrap="around" w:vAnchor="page" w:hAnchor="page" w:x="9663" w:y="14724"/>
        <w:spacing w:line="263" w:lineRule="exact"/>
        <w:suppressOverlap/>
        <w:rPr>
          <w:rFonts w:ascii="Dolder Frutiger Next Light" w:hAnsi="Dolder Frutiger Next Light"/>
          <w:b/>
          <w:bCs/>
          <w:sz w:val="21"/>
        </w:rPr>
      </w:pPr>
      <w:r w:rsidRPr="00A73F14">
        <w:rPr>
          <w:rFonts w:ascii="Dolder Frutiger Next Light" w:hAnsi="Dolder Frutiger Next Light"/>
          <w:sz w:val="15"/>
          <w:szCs w:val="15"/>
        </w:rPr>
        <w:t>www.doldersports.com</w:t>
      </w:r>
    </w:p>
    <w:p w14:paraId="7D787D4C" w14:textId="35242C9C" w:rsidR="00F42A93" w:rsidRPr="00712C18" w:rsidRDefault="00A73F14" w:rsidP="00814ACA">
      <w:pPr>
        <w:spacing w:line="263" w:lineRule="exact"/>
        <w:rPr>
          <w:rFonts w:ascii="Dolder Frutiger Next Light" w:hAnsi="Dolder Frutiger Next Light"/>
          <w:b/>
          <w:bCs/>
          <w:sz w:val="21"/>
          <w:szCs w:val="21"/>
          <w:lang w:val="de-CH"/>
        </w:rPr>
      </w:pPr>
      <w:r>
        <w:rPr>
          <w:rFonts w:ascii="Dolder Frutiger Next Light" w:hAnsi="Dolder Frutiger Next Light"/>
          <w:b/>
          <w:bCs/>
          <w:sz w:val="21"/>
          <w:szCs w:val="21"/>
          <w:lang w:val="de-CH"/>
        </w:rPr>
        <w:br w:type="page"/>
      </w:r>
    </w:p>
    <w:tbl>
      <w:tblPr>
        <w:tblW w:w="7230" w:type="dxa"/>
        <w:tblBorders>
          <w:bottom w:val="double" w:sz="4" w:space="0" w:color="auto"/>
        </w:tblBorders>
        <w:tblLook w:val="00A0" w:firstRow="1" w:lastRow="0" w:firstColumn="1" w:lastColumn="0" w:noHBand="0" w:noVBand="0"/>
      </w:tblPr>
      <w:tblGrid>
        <w:gridCol w:w="3969"/>
        <w:gridCol w:w="1701"/>
        <w:gridCol w:w="1560"/>
      </w:tblGrid>
      <w:tr w:rsidR="00814ACA" w:rsidRPr="00291C67" w14:paraId="57072B62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77C0CFD0" w14:textId="0D9B7491" w:rsidR="00814ACA" w:rsidRPr="009A1E71" w:rsidRDefault="00814ACA" w:rsidP="0060307E">
            <w:pPr>
              <w:rPr>
                <w:rFonts w:ascii="Dolder Frutiger Next Light" w:hAnsi="Dolder Frutiger Next Light"/>
                <w:sz w:val="21"/>
              </w:rPr>
            </w:pPr>
            <w:r w:rsidRPr="00712C18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lastRenderedPageBreak/>
              <w:t xml:space="preserve">Rechnung </w:t>
            </w:r>
            <w:r w:rsidRPr="00F44C5C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>Nachzahlgebühr {{ busse }}</w:t>
            </w:r>
          </w:p>
        </w:tc>
        <w:tc>
          <w:tcPr>
            <w:tcW w:w="1560" w:type="dxa"/>
            <w:vAlign w:val="bottom"/>
          </w:tcPr>
          <w:p w14:paraId="3AF152ED" w14:textId="77777777" w:rsidR="00814ACA" w:rsidRPr="00291C67" w:rsidRDefault="00814ACA" w:rsidP="00A73F14">
            <w:pPr>
              <w:jc w:val="right"/>
              <w:rPr>
                <w:rFonts w:ascii="Dolder Frutiger Next Light" w:hAnsi="Dolder Frutiger Next Light"/>
                <w:sz w:val="21"/>
              </w:rPr>
            </w:pPr>
          </w:p>
        </w:tc>
      </w:tr>
      <w:tr w:rsidR="00814ACA" w:rsidRPr="00291C67" w14:paraId="083A39E2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5A3402B1" w14:textId="77777777" w:rsidR="00814ACA" w:rsidRPr="009A1E71" w:rsidRDefault="00814ACA" w:rsidP="0060307E">
            <w:pPr>
              <w:rPr>
                <w:rFonts w:ascii="Dolder Frutiger Next Light" w:hAnsi="Dolder Frutiger Next Light"/>
                <w:sz w:val="21"/>
              </w:rPr>
            </w:pPr>
          </w:p>
        </w:tc>
        <w:tc>
          <w:tcPr>
            <w:tcW w:w="1560" w:type="dxa"/>
            <w:vAlign w:val="bottom"/>
          </w:tcPr>
          <w:p w14:paraId="185822C2" w14:textId="77777777" w:rsidR="00814ACA" w:rsidRPr="00291C67" w:rsidRDefault="00814ACA" w:rsidP="00A73F14">
            <w:pPr>
              <w:jc w:val="right"/>
              <w:rPr>
                <w:rFonts w:ascii="Dolder Frutiger Next Light" w:hAnsi="Dolder Frutiger Next Light"/>
                <w:sz w:val="21"/>
              </w:rPr>
            </w:pPr>
          </w:p>
        </w:tc>
      </w:tr>
      <w:tr w:rsidR="00814ACA" w:rsidRPr="00291C67" w14:paraId="236CE2A7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5059090C" w14:textId="77777777" w:rsidR="00814ACA" w:rsidRPr="009A1E71" w:rsidRDefault="00814ACA" w:rsidP="0060307E">
            <w:pPr>
              <w:rPr>
                <w:rFonts w:ascii="Dolder Frutiger Next Light" w:hAnsi="Dolder Frutiger Next Light"/>
                <w:sz w:val="21"/>
              </w:rPr>
            </w:pPr>
          </w:p>
        </w:tc>
        <w:tc>
          <w:tcPr>
            <w:tcW w:w="1560" w:type="dxa"/>
            <w:vAlign w:val="bottom"/>
          </w:tcPr>
          <w:p w14:paraId="02BCE369" w14:textId="77777777" w:rsidR="00814ACA" w:rsidRPr="00291C67" w:rsidRDefault="00814ACA" w:rsidP="00A73F14">
            <w:pPr>
              <w:jc w:val="right"/>
              <w:rPr>
                <w:rFonts w:ascii="Dolder Frutiger Next Light" w:hAnsi="Dolder Frutiger Next Light"/>
                <w:sz w:val="21"/>
              </w:rPr>
            </w:pPr>
          </w:p>
        </w:tc>
      </w:tr>
      <w:tr w:rsidR="00814ACA" w:rsidRPr="00291C67" w14:paraId="6B030A70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3E66AD79" w14:textId="3A4C8F93" w:rsidR="00814ACA" w:rsidRPr="009A1E71" w:rsidRDefault="00814ACA" w:rsidP="0060307E">
            <w:pPr>
              <w:rPr>
                <w:rFonts w:ascii="Dolder Frutiger Next Light" w:hAnsi="Dolder Frutiger Next Light"/>
                <w:sz w:val="21"/>
              </w:rPr>
            </w:pPr>
            <w:r>
              <w:rPr>
                <w:rFonts w:ascii="Dolder Frutiger Next Light" w:hAnsi="Dolder Frutiger Next Light"/>
                <w:sz w:val="21"/>
              </w:rPr>
              <w:t>Nachzahlgebühr</w:t>
            </w:r>
          </w:p>
        </w:tc>
        <w:tc>
          <w:tcPr>
            <w:tcW w:w="1560" w:type="dxa"/>
            <w:vAlign w:val="bottom"/>
          </w:tcPr>
          <w:p w14:paraId="0419C0B8" w14:textId="2F431223" w:rsidR="00814ACA" w:rsidRPr="00CD1FD3" w:rsidRDefault="00814ACA" w:rsidP="00A73F14">
            <w:pPr>
              <w:jc w:val="right"/>
              <w:rPr>
                <w:rFonts w:ascii="Dolder Frutiger Next Light" w:hAnsi="Dolder Frutiger Next Light"/>
                <w:sz w:val="21"/>
              </w:rPr>
            </w:pPr>
            <w:r w:rsidRPr="00CD1FD3">
              <w:rPr>
                <w:rFonts w:ascii="Dolder Frutiger Next Light" w:hAnsi="Dolder Frutiger Next Light"/>
                <w:sz w:val="21"/>
              </w:rPr>
              <w:t xml:space="preserve">CHF </w:t>
            </w:r>
            <w:r w:rsidR="00B73A04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60.00</w:t>
            </w:r>
          </w:p>
        </w:tc>
      </w:tr>
      <w:tr w:rsidR="00814ACA" w:rsidRPr="00291C67" w14:paraId="1AE56292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41425054" w14:textId="1A062CDE" w:rsidR="00814ACA" w:rsidRPr="009A1E71" w:rsidRDefault="00BB7962" w:rsidP="00C13FF9">
            <w:pPr>
              <w:rPr>
                <w:rFonts w:ascii="Dolder Frutiger Next Light" w:hAnsi="Dolder Frutiger Next Light"/>
                <w:sz w:val="21"/>
              </w:rPr>
            </w:pPr>
            <w:r>
              <w:rPr>
                <w:rFonts w:ascii="Dolder Frutiger Next Light" w:hAnsi="Dolder Frutiger Next Light"/>
                <w:sz w:val="21"/>
                <w:lang w:val="de-CH"/>
              </w:rPr>
              <w:t>Halterabfrage Kanton</w:t>
            </w:r>
          </w:p>
        </w:tc>
        <w:tc>
          <w:tcPr>
            <w:tcW w:w="1560" w:type="dxa"/>
            <w:vAlign w:val="bottom"/>
          </w:tcPr>
          <w:p w14:paraId="28107857" w14:textId="472D3EAD" w:rsidR="00814ACA" w:rsidRPr="00291C67" w:rsidRDefault="00814ACA" w:rsidP="00A73F14">
            <w:pPr>
              <w:jc w:val="right"/>
              <w:rPr>
                <w:rFonts w:ascii="Dolder Frutiger Next Light" w:hAnsi="Dolder Frutiger Next Light"/>
                <w:sz w:val="21"/>
              </w:rPr>
            </w:pPr>
            <w:r w:rsidRPr="00291C67">
              <w:rPr>
                <w:rFonts w:ascii="Dolder Frutiger Next Light" w:hAnsi="Dolder Frutiger Next Light"/>
                <w:sz w:val="21"/>
              </w:rPr>
              <w:t xml:space="preserve">CHF </w:t>
            </w:r>
            <w:r w:rsidR="000D0A86">
              <w:rPr>
                <w:rFonts w:ascii="Dolder Frutiger Next Light" w:hAnsi="Dolder Frutiger Next Light"/>
                <w:sz w:val="21"/>
              </w:rPr>
              <w:t>15</w:t>
            </w:r>
            <w:r w:rsidR="00B73A04">
              <w:rPr>
                <w:rFonts w:ascii="Dolder Frutiger Next Light" w:hAnsi="Dolder Frutiger Next Light"/>
                <w:sz w:val="21"/>
              </w:rPr>
              <w:t>.00</w:t>
            </w:r>
          </w:p>
        </w:tc>
      </w:tr>
      <w:tr w:rsidR="000D0A86" w:rsidRPr="00291C67" w14:paraId="54284DF2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2B6650A5" w14:textId="0364346D" w:rsidR="000D0A86" w:rsidRDefault="00FA33BA" w:rsidP="00C13FF9">
            <w:pPr>
              <w:rPr>
                <w:rFonts w:ascii="Dolder Frutiger Next Light" w:hAnsi="Dolder Frutiger Next Light"/>
                <w:sz w:val="21"/>
                <w:lang w:val="de-CH"/>
              </w:rPr>
            </w:pPr>
            <w:r>
              <w:rPr>
                <w:rFonts w:ascii="Dolder Frutiger Next Light" w:hAnsi="Dolder Frutiger Next Light"/>
                <w:sz w:val="21"/>
                <w:lang w:val="de-CH"/>
              </w:rPr>
              <w:t>Bearbeitungsaufwand</w:t>
            </w:r>
          </w:p>
        </w:tc>
        <w:tc>
          <w:tcPr>
            <w:tcW w:w="1560" w:type="dxa"/>
            <w:vAlign w:val="bottom"/>
          </w:tcPr>
          <w:p w14:paraId="0F3089EF" w14:textId="50D73BC5" w:rsidR="000D0A86" w:rsidRPr="00291C67" w:rsidRDefault="00FA33BA" w:rsidP="00A73F14">
            <w:pPr>
              <w:jc w:val="right"/>
              <w:rPr>
                <w:rFonts w:ascii="Dolder Frutiger Next Light" w:hAnsi="Dolder Frutiger Next Light"/>
                <w:sz w:val="21"/>
              </w:rPr>
            </w:pPr>
            <w:r w:rsidRPr="00291C67">
              <w:rPr>
                <w:rFonts w:ascii="Dolder Frutiger Next Light" w:hAnsi="Dolder Frutiger Next Light"/>
                <w:sz w:val="21"/>
              </w:rPr>
              <w:t xml:space="preserve">CHF </w:t>
            </w:r>
            <w:r>
              <w:rPr>
                <w:rFonts w:ascii="Dolder Frutiger Next Light" w:hAnsi="Dolder Frutiger Next Light"/>
                <w:sz w:val="21"/>
              </w:rPr>
              <w:t>15.00</w:t>
            </w:r>
          </w:p>
        </w:tc>
      </w:tr>
      <w:tr w:rsidR="00814ACA" w14:paraId="19C0C483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7154C82A" w14:textId="2B853094" w:rsidR="00814ACA" w:rsidRPr="009A1E71" w:rsidRDefault="00814ACA" w:rsidP="00EA4B6A">
            <w:pPr>
              <w:rPr>
                <w:rFonts w:ascii="Dolder Frutiger Next Light" w:hAnsi="Dolder Frutiger Next Light"/>
                <w:sz w:val="21"/>
              </w:rPr>
            </w:pPr>
            <w:r>
              <w:rPr>
                <w:rFonts w:ascii="Dolder Frutiger Next Light" w:hAnsi="Dolder Frutiger Next Light"/>
                <w:sz w:val="21"/>
              </w:rPr>
              <w:t>Portokosten</w:t>
            </w:r>
          </w:p>
        </w:tc>
        <w:tc>
          <w:tcPr>
            <w:tcW w:w="1560" w:type="dxa"/>
            <w:tcBorders>
              <w:bottom w:val="nil"/>
            </w:tcBorders>
            <w:vAlign w:val="bottom"/>
          </w:tcPr>
          <w:p w14:paraId="5C8FF542" w14:textId="7785988B" w:rsidR="00814ACA" w:rsidRDefault="00814ACA" w:rsidP="00A73F14">
            <w:pPr>
              <w:jc w:val="right"/>
              <w:rPr>
                <w:rFonts w:cs="Arial"/>
                <w:szCs w:val="21"/>
                <w:lang w:val="de-CH" w:eastAsia="de-CH"/>
              </w:rPr>
            </w:pPr>
            <w:r w:rsidRPr="00291C67">
              <w:rPr>
                <w:rFonts w:ascii="Dolder Frutiger Next Light" w:hAnsi="Dolder Frutiger Next Light"/>
                <w:sz w:val="21"/>
              </w:rPr>
              <w:t xml:space="preserve">CHF </w:t>
            </w:r>
            <w:r w:rsidR="00B73A04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1.</w:t>
            </w:r>
            <w:r w:rsidR="008566DF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2</w:t>
            </w:r>
            <w:r w:rsidR="00B73A04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0</w:t>
            </w:r>
          </w:p>
        </w:tc>
      </w:tr>
      <w:tr w:rsidR="00814ACA" w14:paraId="5E6D62BC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7174FF7D" w14:textId="77777777" w:rsidR="00814ACA" w:rsidRPr="009A1E71" w:rsidRDefault="00814ACA" w:rsidP="00EA4B6A">
            <w:pPr>
              <w:rPr>
                <w:rFonts w:ascii="Dolder Frutiger Next Light" w:hAnsi="Dolder Frutiger Next Light"/>
                <w:sz w:val="21"/>
              </w:rPr>
            </w:pPr>
          </w:p>
        </w:tc>
        <w:tc>
          <w:tcPr>
            <w:tcW w:w="1560" w:type="dxa"/>
            <w:tcBorders>
              <w:bottom w:val="single" w:sz="12" w:space="0" w:color="auto"/>
            </w:tcBorders>
            <w:vAlign w:val="bottom"/>
          </w:tcPr>
          <w:p w14:paraId="307A49C9" w14:textId="77777777" w:rsidR="00814ACA" w:rsidRPr="00291C67" w:rsidRDefault="00814ACA" w:rsidP="00A73F14">
            <w:pPr>
              <w:jc w:val="right"/>
              <w:rPr>
                <w:rFonts w:ascii="Dolder Frutiger Next Light" w:hAnsi="Dolder Frutiger Next Light"/>
                <w:sz w:val="21"/>
              </w:rPr>
            </w:pPr>
          </w:p>
        </w:tc>
      </w:tr>
      <w:tr w:rsidR="00814ACA" w:rsidRPr="00701A33" w14:paraId="05D61E60" w14:textId="77777777" w:rsidTr="00063CAD">
        <w:trPr>
          <w:trHeight w:val="270"/>
        </w:trPr>
        <w:tc>
          <w:tcPr>
            <w:tcW w:w="5670" w:type="dxa"/>
            <w:gridSpan w:val="2"/>
            <w:tcBorders>
              <w:bottom w:val="nil"/>
            </w:tcBorders>
            <w:vAlign w:val="bottom"/>
          </w:tcPr>
          <w:p w14:paraId="0AE11BAA" w14:textId="52CC0009" w:rsidR="00814ACA" w:rsidRPr="00291C67" w:rsidRDefault="00814ACA" w:rsidP="00FA7685">
            <w:pPr>
              <w:spacing w:line="263" w:lineRule="exact"/>
              <w:rPr>
                <w:rFonts w:ascii="Dolder Frutiger Next Light" w:hAnsi="Dolder Frutiger Next Light"/>
                <w:b/>
                <w:sz w:val="21"/>
                <w:lang w:val="fr-CH"/>
              </w:rPr>
            </w:pPr>
            <w:r w:rsidRPr="00291C67">
              <w:rPr>
                <w:rFonts w:ascii="Dolder Frutiger Next Light" w:hAnsi="Dolder Frutiger Next Light"/>
                <w:b/>
                <w:bCs/>
                <w:sz w:val="21"/>
                <w:lang w:val="fr-CH"/>
              </w:rPr>
              <w:t>Total</w:t>
            </w:r>
            <w:r w:rsidRPr="00291C67">
              <w:rPr>
                <w:rFonts w:ascii="Dolder Frutiger Next Light" w:hAnsi="Dolder Frutiger Next Light"/>
                <w:sz w:val="21"/>
                <w:lang w:val="fr-CH"/>
              </w:rPr>
              <w:t xml:space="preserve"> inkl. MwSt. </w:t>
            </w:r>
            <w:r>
              <w:rPr>
                <w:rFonts w:ascii="Dolder Frutiger Next Light" w:hAnsi="Dolder Frutiger Next Light"/>
                <w:sz w:val="21"/>
                <w:lang w:val="fr-CH"/>
              </w:rPr>
              <w:t>8.1</w:t>
            </w:r>
            <w:r w:rsidR="002322C7">
              <w:rPr>
                <w:rFonts w:ascii="Dolder Frutiger Next Light" w:hAnsi="Dolder Frutiger Next Light"/>
                <w:sz w:val="21"/>
                <w:lang w:val="fr-CH"/>
              </w:rPr>
              <w:t xml:space="preserve"> </w:t>
            </w:r>
            <w:r w:rsidRPr="00291C67">
              <w:rPr>
                <w:rFonts w:ascii="Dolder Frutiger Next Light" w:hAnsi="Dolder Frutiger Next Light"/>
                <w:sz w:val="21"/>
                <w:lang w:val="fr-CH"/>
              </w:rPr>
              <w:t>%</w:t>
            </w:r>
            <w:r w:rsidR="000D0A86">
              <w:rPr>
                <w:rFonts w:ascii="Dolder Frutiger Next Light" w:hAnsi="Dolder Frutiger Next Light"/>
                <w:sz w:val="21"/>
                <w:lang w:val="fr-CH"/>
              </w:rPr>
              <w:t xml:space="preserve"> (CHF 6.83)</w:t>
            </w:r>
          </w:p>
        </w:tc>
        <w:tc>
          <w:tcPr>
            <w:tcW w:w="1560" w:type="dxa"/>
            <w:tcBorders>
              <w:top w:val="single" w:sz="12" w:space="0" w:color="auto"/>
              <w:bottom w:val="double" w:sz="12" w:space="0" w:color="auto"/>
            </w:tcBorders>
            <w:vAlign w:val="bottom"/>
          </w:tcPr>
          <w:p w14:paraId="78EF0D17" w14:textId="152EA9D5" w:rsidR="00814ACA" w:rsidRPr="00A73F14" w:rsidRDefault="00814ACA" w:rsidP="00A73F14">
            <w:pPr>
              <w:spacing w:line="263" w:lineRule="exact"/>
              <w:jc w:val="right"/>
              <w:rPr>
                <w:rFonts w:ascii="Dolder Frutiger Next Light" w:hAnsi="Dolder Frutiger Next Light"/>
                <w:b/>
                <w:sz w:val="21"/>
              </w:rPr>
            </w:pPr>
            <w:r w:rsidRPr="00A73F14">
              <w:rPr>
                <w:rFonts w:ascii="Dolder Frutiger Next Light" w:hAnsi="Dolder Frutiger Next Light"/>
                <w:b/>
                <w:sz w:val="21"/>
              </w:rPr>
              <w:t xml:space="preserve">CHF </w:t>
            </w:r>
            <w:r w:rsidR="008566DF">
              <w:rPr>
                <w:rFonts w:ascii="Dolder Frutiger Next Light" w:hAnsi="Dolder Frutiger Next Light"/>
                <w:b/>
                <w:sz w:val="21"/>
              </w:rPr>
              <w:t>91</w:t>
            </w:r>
            <w:r w:rsidR="00A2623B">
              <w:rPr>
                <w:rFonts w:ascii="Dolder Frutiger Next Light" w:hAnsi="Dolder Frutiger Next Light"/>
                <w:b/>
                <w:sz w:val="21"/>
              </w:rPr>
              <w:t>.20</w:t>
            </w:r>
          </w:p>
        </w:tc>
      </w:tr>
      <w:tr w:rsidR="00063CAD" w:rsidRPr="00701A33" w14:paraId="3B0BC49B" w14:textId="77777777" w:rsidTr="00063CAD">
        <w:trPr>
          <w:trHeight w:val="270"/>
        </w:trPr>
        <w:tc>
          <w:tcPr>
            <w:tcW w:w="5670" w:type="dxa"/>
            <w:gridSpan w:val="2"/>
            <w:tcBorders>
              <w:bottom w:val="nil"/>
            </w:tcBorders>
            <w:vAlign w:val="bottom"/>
          </w:tcPr>
          <w:p w14:paraId="09139760" w14:textId="0A4AA01F" w:rsidR="00063CAD" w:rsidRPr="00063CAD" w:rsidRDefault="00063CAD" w:rsidP="00FA7685">
            <w:pPr>
              <w:spacing w:line="263" w:lineRule="exact"/>
              <w:rPr>
                <w:rFonts w:ascii="Dolder Frutiger Next Light" w:hAnsi="Dolder Frutiger Next Light"/>
                <w:sz w:val="21"/>
                <w:lang w:val="fr-CH"/>
              </w:rPr>
            </w:pPr>
            <w:r w:rsidRPr="00063CAD">
              <w:rPr>
                <w:rFonts w:ascii="Dolder Frutiger Next Light" w:hAnsi="Dolder Frutiger Next Light"/>
                <w:sz w:val="21"/>
                <w:lang w:val="fr-CH"/>
              </w:rPr>
              <w:t>CHE-103.445.646 MWST</w:t>
            </w:r>
          </w:p>
        </w:tc>
        <w:tc>
          <w:tcPr>
            <w:tcW w:w="1560" w:type="dxa"/>
            <w:tcBorders>
              <w:top w:val="double" w:sz="12" w:space="0" w:color="auto"/>
              <w:bottom w:val="nil"/>
            </w:tcBorders>
            <w:vAlign w:val="bottom"/>
          </w:tcPr>
          <w:p w14:paraId="4FA2FE8A" w14:textId="77777777" w:rsidR="00063CAD" w:rsidRPr="00A73F14" w:rsidRDefault="00063CAD" w:rsidP="00A73F14">
            <w:pPr>
              <w:spacing w:line="263" w:lineRule="exact"/>
              <w:jc w:val="right"/>
              <w:rPr>
                <w:rFonts w:ascii="Dolder Frutiger Next Light" w:hAnsi="Dolder Frutiger Next Light"/>
                <w:b/>
                <w:sz w:val="21"/>
              </w:rPr>
            </w:pPr>
          </w:p>
        </w:tc>
      </w:tr>
      <w:tr w:rsidR="00814ACA" w:rsidRPr="0097745C" w14:paraId="4433DF0E" w14:textId="77777777" w:rsidTr="00063CAD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5670" w:type="dxa"/>
            <w:gridSpan w:val="2"/>
            <w:noWrap/>
            <w:vAlign w:val="bottom"/>
          </w:tcPr>
          <w:p w14:paraId="1B24887F" w14:textId="77777777" w:rsidR="00814ACA" w:rsidRDefault="00814ACA" w:rsidP="00A73F14">
            <w:pPr>
              <w:rPr>
                <w:rFonts w:ascii="Dolder Frutiger Next Light" w:hAnsi="Dolder Frutiger Next Light" w:cs="Arial"/>
                <w:sz w:val="21"/>
                <w:szCs w:val="21"/>
                <w:lang w:val="de-CH" w:eastAsia="de-CH"/>
              </w:rPr>
            </w:pPr>
          </w:p>
          <w:p w14:paraId="68EDE0D5" w14:textId="77777777" w:rsidR="00814ACA" w:rsidRPr="0097745C" w:rsidRDefault="00814ACA" w:rsidP="00EA4B6A">
            <w:pPr>
              <w:rPr>
                <w:rFonts w:ascii="Dolder Frutiger Next Light" w:hAnsi="Dolder Frutiger Next Light" w:cs="Arial"/>
                <w:sz w:val="21"/>
                <w:szCs w:val="21"/>
                <w:lang w:val="de-CH" w:eastAsia="de-CH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  <w:noWrap/>
            <w:vAlign w:val="bottom"/>
          </w:tcPr>
          <w:p w14:paraId="08D73C60" w14:textId="77777777" w:rsidR="00814ACA" w:rsidRPr="0097745C" w:rsidRDefault="00814ACA" w:rsidP="00EA4B6A">
            <w:pPr>
              <w:jc w:val="right"/>
              <w:rPr>
                <w:rFonts w:ascii="Dolder Frutiger Next Light" w:hAnsi="Dolder Frutiger Next Light" w:cs="Arial"/>
                <w:sz w:val="21"/>
                <w:szCs w:val="21"/>
                <w:lang w:val="de-CH" w:eastAsia="de-CH"/>
              </w:rPr>
            </w:pPr>
          </w:p>
        </w:tc>
      </w:tr>
      <w:tr w:rsidR="00814ACA" w:rsidRPr="0097745C" w14:paraId="4DBF888B" w14:textId="77777777" w:rsidTr="00CD1FD3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5670" w:type="dxa"/>
            <w:gridSpan w:val="2"/>
            <w:tcBorders>
              <w:bottom w:val="nil"/>
            </w:tcBorders>
            <w:noWrap/>
            <w:vAlign w:val="bottom"/>
          </w:tcPr>
          <w:p w14:paraId="3FFE296F" w14:textId="0220FA79" w:rsidR="00814ACA" w:rsidRPr="0097745C" w:rsidRDefault="00814ACA" w:rsidP="00EA4B6A">
            <w:pPr>
              <w:rPr>
                <w:rFonts w:ascii="Dolder Frutiger Next Light" w:hAnsi="Dolder Frutiger Next Light" w:cs="Arial"/>
                <w:sz w:val="21"/>
                <w:szCs w:val="21"/>
                <w:lang w:val="de-CH" w:eastAsia="de-CH"/>
              </w:rPr>
            </w:pPr>
            <w:r w:rsidRPr="00C85E93">
              <w:rPr>
                <w:rFonts w:ascii="Dolder Frutiger Next Light" w:hAnsi="Dolder Frutiger Next Light"/>
                <w:color w:val="808080" w:themeColor="background1" w:themeShade="80"/>
                <w:sz w:val="20"/>
              </w:rPr>
              <w:t>Kontoinformation</w:t>
            </w:r>
          </w:p>
        </w:tc>
        <w:tc>
          <w:tcPr>
            <w:tcW w:w="1560" w:type="dxa"/>
            <w:tcBorders>
              <w:top w:val="nil"/>
              <w:bottom w:val="nil"/>
            </w:tcBorders>
            <w:noWrap/>
            <w:vAlign w:val="bottom"/>
          </w:tcPr>
          <w:p w14:paraId="148858B3" w14:textId="77777777" w:rsidR="00814ACA" w:rsidRPr="0097745C" w:rsidRDefault="00814ACA" w:rsidP="00EA4B6A">
            <w:pPr>
              <w:jc w:val="right"/>
              <w:rPr>
                <w:rFonts w:ascii="Dolder Frutiger Next Light" w:hAnsi="Dolder Frutiger Next Light" w:cs="Arial"/>
                <w:sz w:val="21"/>
                <w:szCs w:val="21"/>
                <w:lang w:val="de-CH" w:eastAsia="de-CH"/>
              </w:rPr>
            </w:pPr>
          </w:p>
        </w:tc>
      </w:tr>
      <w:tr w:rsidR="00814ACA" w:rsidRPr="0097745C" w14:paraId="3B2E694F" w14:textId="77777777" w:rsidTr="005945D5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3969" w:type="dxa"/>
            <w:noWrap/>
            <w:vAlign w:val="bottom"/>
          </w:tcPr>
          <w:p w14:paraId="2D8EF682" w14:textId="77777777" w:rsidR="00814ACA" w:rsidRPr="0097745C" w:rsidRDefault="00814ACA" w:rsidP="00814ACA">
            <w:pPr>
              <w:rPr>
                <w:rFonts w:ascii="Dolder Frutiger Next Light" w:hAnsi="Dolder Frutiger Next Light" w:cs="Arial"/>
                <w:sz w:val="21"/>
                <w:szCs w:val="21"/>
                <w:lang w:val="de-CH" w:eastAsia="de-CH"/>
              </w:rPr>
            </w:pPr>
            <w:r w:rsidRPr="00EB3FF7">
              <w:rPr>
                <w:rFonts w:ascii="Dolder Frutiger Next Light" w:hAnsi="Dolder Frutiger Next Light"/>
                <w:b/>
                <w:bCs/>
                <w:color w:val="808080" w:themeColor="background1" w:themeShade="80"/>
                <w:sz w:val="20"/>
              </w:rPr>
              <w:t>Dolder Eis &amp; Bad AG</w:t>
            </w:r>
          </w:p>
        </w:tc>
        <w:tc>
          <w:tcPr>
            <w:tcW w:w="3261" w:type="dxa"/>
            <w:gridSpan w:val="2"/>
            <w:vAlign w:val="bottom"/>
          </w:tcPr>
          <w:p w14:paraId="65319BAF" w14:textId="1A6A781E" w:rsidR="00814ACA" w:rsidRPr="0097745C" w:rsidRDefault="00814ACA" w:rsidP="00814ACA">
            <w:pPr>
              <w:rPr>
                <w:rFonts w:ascii="Dolder Frutiger Next Light" w:hAnsi="Dolder Frutiger Next Light" w:cs="Arial"/>
                <w:sz w:val="21"/>
                <w:szCs w:val="21"/>
                <w:lang w:val="de-CH" w:eastAsia="de-CH"/>
              </w:rPr>
            </w:pPr>
            <w:r w:rsidRPr="00C85E93">
              <w:rPr>
                <w:rFonts w:ascii="Dolder Frutiger Next Light" w:hAnsi="Dolder Frutiger Next Light"/>
                <w:color w:val="808080" w:themeColor="background1" w:themeShade="80"/>
                <w:sz w:val="20"/>
              </w:rPr>
              <w:t>Kontonummer 251-835420.01D</w:t>
            </w:r>
          </w:p>
        </w:tc>
      </w:tr>
      <w:tr w:rsidR="00814ACA" w:rsidRPr="0097745C" w14:paraId="6FAE11F0" w14:textId="77777777" w:rsidTr="005945D5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3969" w:type="dxa"/>
            <w:noWrap/>
            <w:vAlign w:val="bottom"/>
          </w:tcPr>
          <w:p w14:paraId="3D27023A" w14:textId="74AB73D9" w:rsidR="00814ACA" w:rsidRPr="00EB3FF7" w:rsidRDefault="00814ACA" w:rsidP="00814ACA">
            <w:pPr>
              <w:rPr>
                <w:rFonts w:ascii="Dolder Frutiger Next Light" w:hAnsi="Dolder Frutiger Next Light"/>
                <w:b/>
                <w:bCs/>
                <w:color w:val="808080" w:themeColor="background1" w:themeShade="80"/>
                <w:sz w:val="20"/>
              </w:rPr>
            </w:pPr>
            <w:r w:rsidRPr="00DD5107"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  <w:t>UBS AG</w:t>
            </w:r>
          </w:p>
        </w:tc>
        <w:tc>
          <w:tcPr>
            <w:tcW w:w="3261" w:type="dxa"/>
            <w:gridSpan w:val="2"/>
            <w:vAlign w:val="bottom"/>
          </w:tcPr>
          <w:p w14:paraId="1C8D316E" w14:textId="4BBBB45E" w:rsidR="00814ACA" w:rsidRPr="00C85E93" w:rsidRDefault="00814ACA" w:rsidP="00814ACA">
            <w:pPr>
              <w:rPr>
                <w:rFonts w:ascii="Dolder Frutiger Next Light" w:hAnsi="Dolder Frutiger Next Light"/>
                <w:color w:val="808080" w:themeColor="background1" w:themeShade="80"/>
                <w:sz w:val="20"/>
              </w:rPr>
            </w:pPr>
            <w:r w:rsidRPr="00DD5107"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  <w:t>Clearing 251</w:t>
            </w:r>
          </w:p>
        </w:tc>
      </w:tr>
      <w:tr w:rsidR="00814ACA" w:rsidRPr="0097745C" w14:paraId="06C67F93" w14:textId="77777777" w:rsidTr="005945D5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3969" w:type="dxa"/>
            <w:noWrap/>
            <w:vAlign w:val="bottom"/>
          </w:tcPr>
          <w:p w14:paraId="0A71D07C" w14:textId="087237EC" w:rsidR="00814ACA" w:rsidRPr="00DD5107" w:rsidRDefault="00814ACA" w:rsidP="00814ACA">
            <w:pPr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</w:pPr>
            <w:r w:rsidRPr="00DD5107"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  <w:t>8098 Zürich</w:t>
            </w:r>
          </w:p>
        </w:tc>
        <w:tc>
          <w:tcPr>
            <w:tcW w:w="3261" w:type="dxa"/>
            <w:gridSpan w:val="2"/>
            <w:vAlign w:val="bottom"/>
          </w:tcPr>
          <w:p w14:paraId="4B57EA5B" w14:textId="23FF0AB1" w:rsidR="00814ACA" w:rsidRPr="00DD5107" w:rsidRDefault="00814ACA" w:rsidP="00814ACA">
            <w:pPr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</w:pPr>
            <w:r w:rsidRPr="00DD5107"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  <w:t xml:space="preserve">IBAN </w:t>
            </w:r>
            <w:r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  <w:t>CH20 0025 1251 8354 2001 D</w:t>
            </w:r>
          </w:p>
        </w:tc>
      </w:tr>
      <w:tr w:rsidR="00814ACA" w:rsidRPr="0097745C" w14:paraId="1BAC9B0B" w14:textId="77777777" w:rsidTr="005945D5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3969" w:type="dxa"/>
            <w:noWrap/>
            <w:vAlign w:val="bottom"/>
          </w:tcPr>
          <w:p w14:paraId="17FEC4B8" w14:textId="77777777" w:rsidR="00814ACA" w:rsidRPr="00DD5107" w:rsidRDefault="00814ACA" w:rsidP="00814ACA">
            <w:pPr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</w:pPr>
          </w:p>
        </w:tc>
        <w:tc>
          <w:tcPr>
            <w:tcW w:w="3261" w:type="dxa"/>
            <w:gridSpan w:val="2"/>
            <w:vAlign w:val="bottom"/>
          </w:tcPr>
          <w:p w14:paraId="23CD7274" w14:textId="7293D3E5" w:rsidR="00814ACA" w:rsidRPr="00DD5107" w:rsidRDefault="00814ACA" w:rsidP="00814ACA">
            <w:pPr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</w:pPr>
            <w:r w:rsidRPr="00DD5107"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  <w:t>BIC/Swift UBSWCHZH80A</w:t>
            </w:r>
          </w:p>
        </w:tc>
      </w:tr>
      <w:tr w:rsidR="00814ACA" w:rsidRPr="0097745C" w14:paraId="4A268C73" w14:textId="77777777" w:rsidTr="005945D5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3969" w:type="dxa"/>
            <w:tcBorders>
              <w:bottom w:val="nil"/>
            </w:tcBorders>
            <w:noWrap/>
            <w:vAlign w:val="bottom"/>
          </w:tcPr>
          <w:p w14:paraId="16A033C3" w14:textId="77777777" w:rsidR="00814ACA" w:rsidRPr="00DD5107" w:rsidRDefault="00814ACA" w:rsidP="00814ACA">
            <w:pPr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</w:pPr>
          </w:p>
        </w:tc>
        <w:tc>
          <w:tcPr>
            <w:tcW w:w="3261" w:type="dxa"/>
            <w:gridSpan w:val="2"/>
            <w:tcBorders>
              <w:bottom w:val="nil"/>
            </w:tcBorders>
            <w:vAlign w:val="bottom"/>
          </w:tcPr>
          <w:p w14:paraId="1AEE7C62" w14:textId="77777777" w:rsidR="00814ACA" w:rsidRPr="00DD5107" w:rsidRDefault="00814ACA" w:rsidP="00814ACA">
            <w:pPr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</w:pPr>
          </w:p>
        </w:tc>
      </w:tr>
      <w:tr w:rsidR="00814ACA" w:rsidRPr="0097745C" w14:paraId="2CB1EDD9" w14:textId="77777777" w:rsidTr="00814ACA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7230" w:type="dxa"/>
            <w:gridSpan w:val="3"/>
            <w:tcBorders>
              <w:bottom w:val="nil"/>
            </w:tcBorders>
            <w:noWrap/>
            <w:vAlign w:val="bottom"/>
          </w:tcPr>
          <w:p w14:paraId="132FD2AD" w14:textId="3A6EE0E6" w:rsidR="00814ACA" w:rsidRPr="00814ACA" w:rsidRDefault="00814ACA" w:rsidP="00814ACA">
            <w:pPr>
              <w:spacing w:line="263" w:lineRule="exact"/>
              <w:rPr>
                <w:rFonts w:ascii="Dolder Frutiger Next Light" w:hAnsi="Dolder Frutiger Next Light"/>
                <w:sz w:val="21"/>
              </w:rPr>
            </w:pPr>
            <w:r>
              <w:rPr>
                <w:rFonts w:ascii="Dolder Frutiger Next Light" w:hAnsi="Dolder Frutiger Next Light"/>
                <w:sz w:val="21"/>
              </w:rPr>
              <w:t>zahlbar innert 14 Tage</w:t>
            </w:r>
          </w:p>
        </w:tc>
      </w:tr>
    </w:tbl>
    <w:p w14:paraId="199C4174" w14:textId="77777777" w:rsidR="00A73F14" w:rsidRDefault="00A73F14" w:rsidP="00814ACA">
      <w:pPr>
        <w:spacing w:line="263" w:lineRule="exact"/>
        <w:rPr>
          <w:rFonts w:ascii="Dolder Frutiger Next Light" w:hAnsi="Dolder Frutiger Next Light"/>
          <w:color w:val="808080" w:themeColor="background1" w:themeShade="80"/>
          <w:sz w:val="20"/>
        </w:rPr>
      </w:pPr>
    </w:p>
    <w:p w14:paraId="02D4F15B" w14:textId="77777777" w:rsidR="00A73F14" w:rsidRPr="009C3B84" w:rsidRDefault="00A73F14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Dolder Sports</w:t>
      </w:r>
    </w:p>
    <w:p w14:paraId="3E3BE87B" w14:textId="77777777" w:rsidR="00A73F14" w:rsidRPr="009C3B84" w:rsidRDefault="00A73F14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</w:p>
    <w:p w14:paraId="1B5287E9" w14:textId="77777777" w:rsidR="00A73F14" w:rsidRPr="009C3B84" w:rsidRDefault="00A73F14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 xml:space="preserve">Dolder </w:t>
      </w:r>
      <w:r>
        <w:rPr>
          <w:rFonts w:ascii="Dolder Frutiger Next Light" w:hAnsi="Dolder Frutiger Next Light"/>
          <w:sz w:val="15"/>
          <w:szCs w:val="15"/>
        </w:rPr>
        <w:t>Eis &amp; Bad AG</w:t>
      </w:r>
    </w:p>
    <w:p w14:paraId="4834BC3A" w14:textId="77777777" w:rsidR="00A73F14" w:rsidRPr="009C3B84" w:rsidRDefault="00A73F14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Adlisbergstrasse 36</w:t>
      </w:r>
    </w:p>
    <w:p w14:paraId="2A25DAF5" w14:textId="77777777" w:rsidR="00A73F14" w:rsidRPr="009C3B84" w:rsidRDefault="00A73F14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8044 Zürich</w:t>
      </w:r>
    </w:p>
    <w:p w14:paraId="094DB356" w14:textId="77777777" w:rsidR="00A73F14" w:rsidRPr="009C3B84" w:rsidRDefault="00A73F14" w:rsidP="009323CC">
      <w:pPr>
        <w:framePr w:w="1786" w:hSpace="142" w:wrap="around" w:vAnchor="page" w:hAnchor="page" w:x="9663" w:y="14724"/>
        <w:tabs>
          <w:tab w:val="left" w:pos="249"/>
        </w:tabs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Tel</w:t>
      </w:r>
      <w:r w:rsidRPr="009C3B84">
        <w:rPr>
          <w:rFonts w:ascii="Dolder Frutiger Next Light" w:hAnsi="Dolder Frutiger Next Light"/>
          <w:sz w:val="15"/>
          <w:szCs w:val="15"/>
        </w:rPr>
        <w:tab/>
        <w:t>+41 44 267 70 80</w:t>
      </w:r>
    </w:p>
    <w:p w14:paraId="04E5A4EA" w14:textId="77777777" w:rsidR="00A73F14" w:rsidRPr="00F53F2C" w:rsidRDefault="00A73F14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hyperlink r:id="rId13" w:history="1">
        <w:r w:rsidRPr="00F53F2C">
          <w:rPr>
            <w:rFonts w:ascii="Dolder Frutiger Next Light" w:hAnsi="Dolder Frutiger Next Light"/>
            <w:sz w:val="15"/>
            <w:szCs w:val="15"/>
          </w:rPr>
          <w:t>info@doldersports.com</w:t>
        </w:r>
      </w:hyperlink>
    </w:p>
    <w:p w14:paraId="78F46119" w14:textId="77777777" w:rsidR="00A73F14" w:rsidRPr="00A73F14" w:rsidRDefault="00A73F14" w:rsidP="009323CC">
      <w:pPr>
        <w:framePr w:w="1786" w:hSpace="142" w:wrap="around" w:vAnchor="page" w:hAnchor="page" w:x="9663" w:y="14724"/>
        <w:spacing w:line="263" w:lineRule="exact"/>
        <w:suppressOverlap/>
        <w:rPr>
          <w:rFonts w:ascii="Dolder Frutiger Next Light" w:hAnsi="Dolder Frutiger Next Light"/>
          <w:b/>
          <w:bCs/>
          <w:sz w:val="21"/>
        </w:rPr>
      </w:pPr>
      <w:r w:rsidRPr="00A73F14">
        <w:rPr>
          <w:rFonts w:ascii="Dolder Frutiger Next Light" w:hAnsi="Dolder Frutiger Next Light"/>
          <w:sz w:val="15"/>
          <w:szCs w:val="15"/>
        </w:rPr>
        <w:t>www.doldersports.com</w:t>
      </w:r>
    </w:p>
    <w:p w14:paraId="52F538E2" w14:textId="0CB42A66" w:rsidR="006838D0" w:rsidRDefault="00971FBF" w:rsidP="00677BE4">
      <w:pPr>
        <w:tabs>
          <w:tab w:val="left" w:pos="1230"/>
        </w:tabs>
        <w:rPr>
          <w:rFonts w:ascii="Dolder Frutiger Next Light" w:hAnsi="Dolder Frutiger Next Light"/>
        </w:rPr>
      </w:pPr>
      <w:r>
        <w:rPr>
          <w:rFonts w:ascii="Dolder Frutiger Next Light" w:hAnsi="Dolder Frutiger Next Light"/>
          <w:noProof/>
          <w:sz w:val="21"/>
        </w:rPr>
        <w:drawing>
          <wp:anchor distT="0" distB="0" distL="114300" distR="114300" simplePos="0" relativeHeight="251659264" behindDoc="1" locked="0" layoutInCell="1" allowOverlap="1" wp14:anchorId="1A1EBDD8" wp14:editId="02AB30C6">
            <wp:simplePos x="0" y="0"/>
            <wp:positionH relativeFrom="page">
              <wp:posOffset>-17780</wp:posOffset>
            </wp:positionH>
            <wp:positionV relativeFrom="paragraph">
              <wp:posOffset>1381125</wp:posOffset>
            </wp:positionV>
            <wp:extent cx="7585200" cy="3830400"/>
            <wp:effectExtent l="0" t="0" r="0" b="0"/>
            <wp:wrapNone/>
            <wp:docPr id="942008433" name="Grafik 1" descr="q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08433" name="Grafik 1" descr="qr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5200" cy="38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838D0" w:rsidSect="00D1190E">
      <w:headerReference w:type="default" r:id="rId15"/>
      <w:pgSz w:w="11900" w:h="16840" w:code="9"/>
      <w:pgMar w:top="2268" w:right="1977" w:bottom="1418" w:left="2268" w:header="3034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994A7" w14:textId="77777777" w:rsidR="00B864B8" w:rsidRDefault="00B864B8">
      <w:r>
        <w:separator/>
      </w:r>
    </w:p>
  </w:endnote>
  <w:endnote w:type="continuationSeparator" w:id="0">
    <w:p w14:paraId="124FCE56" w14:textId="77777777" w:rsidR="00B864B8" w:rsidRDefault="00B86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3000000" w:usb1="00000000" w:usb2="00000000" w:usb3="00000000" w:csb0="00000001" w:csb1="00000000"/>
  </w:font>
  <w:font w:name="Lucida Grande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Dolder Frutiger Next Light">
    <w:altName w:val="Calibri"/>
    <w:charset w:val="00"/>
    <w:family w:val="swiss"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Next LT Light">
    <w:altName w:val="Tahoma"/>
    <w:charset w:val="00"/>
    <w:family w:val="swiss"/>
    <w:pitch w:val="variable"/>
    <w:sig w:usb0="A00000AF" w:usb1="4000204A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4530B" w14:textId="77777777" w:rsidR="00B864B8" w:rsidRDefault="00B864B8">
      <w:r>
        <w:separator/>
      </w:r>
    </w:p>
  </w:footnote>
  <w:footnote w:type="continuationSeparator" w:id="0">
    <w:p w14:paraId="76C5D73B" w14:textId="77777777" w:rsidR="00B864B8" w:rsidRDefault="00B864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8477D" w14:textId="70C44D55" w:rsidR="009C195F" w:rsidRDefault="00CB6396">
    <w:pPr>
      <w:pStyle w:val="Kopfzeile"/>
      <w:rPr>
        <w:rFonts w:ascii="FrutigerNext LT Light" w:hAnsi="FrutigerNext LT Light"/>
        <w:sz w:val="21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480D7DE" wp14:editId="1062A77E">
          <wp:simplePos x="0" y="0"/>
          <wp:positionH relativeFrom="column">
            <wp:posOffset>-933450</wp:posOffset>
          </wp:positionH>
          <wp:positionV relativeFrom="paragraph">
            <wp:posOffset>-1648460</wp:posOffset>
          </wp:positionV>
          <wp:extent cx="3089275" cy="386715"/>
          <wp:effectExtent l="0" t="0" r="0" b="0"/>
          <wp:wrapNone/>
          <wp:docPr id="9" name="Bild 16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Bild 16" descr="Ein Bild, das Text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89275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30C56"/>
    <w:multiLevelType w:val="hybridMultilevel"/>
    <w:tmpl w:val="2F0642D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3214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9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926"/>
    <w:rsid w:val="00001EDD"/>
    <w:rsid w:val="0000490B"/>
    <w:rsid w:val="00007AA2"/>
    <w:rsid w:val="00012069"/>
    <w:rsid w:val="00016B57"/>
    <w:rsid w:val="00016D51"/>
    <w:rsid w:val="00017E03"/>
    <w:rsid w:val="00021554"/>
    <w:rsid w:val="00026192"/>
    <w:rsid w:val="00030D67"/>
    <w:rsid w:val="00031A87"/>
    <w:rsid w:val="0004197A"/>
    <w:rsid w:val="00043ED4"/>
    <w:rsid w:val="0004506C"/>
    <w:rsid w:val="000552C4"/>
    <w:rsid w:val="00063CAD"/>
    <w:rsid w:val="00065494"/>
    <w:rsid w:val="00066431"/>
    <w:rsid w:val="000808C5"/>
    <w:rsid w:val="00085C9F"/>
    <w:rsid w:val="0009413C"/>
    <w:rsid w:val="0009446C"/>
    <w:rsid w:val="00094F4B"/>
    <w:rsid w:val="000B38DA"/>
    <w:rsid w:val="000B524D"/>
    <w:rsid w:val="000B546C"/>
    <w:rsid w:val="000C0994"/>
    <w:rsid w:val="000C759C"/>
    <w:rsid w:val="000D0A86"/>
    <w:rsid w:val="000D57F0"/>
    <w:rsid w:val="000F2871"/>
    <w:rsid w:val="00103181"/>
    <w:rsid w:val="0010774B"/>
    <w:rsid w:val="0011421D"/>
    <w:rsid w:val="001154E1"/>
    <w:rsid w:val="00117382"/>
    <w:rsid w:val="00135EFD"/>
    <w:rsid w:val="00155377"/>
    <w:rsid w:val="00163DEE"/>
    <w:rsid w:val="00170D60"/>
    <w:rsid w:val="00170E35"/>
    <w:rsid w:val="00171D81"/>
    <w:rsid w:val="0017627E"/>
    <w:rsid w:val="0018401F"/>
    <w:rsid w:val="00194971"/>
    <w:rsid w:val="00195404"/>
    <w:rsid w:val="001A363A"/>
    <w:rsid w:val="001A36B4"/>
    <w:rsid w:val="001A64E5"/>
    <w:rsid w:val="001B0424"/>
    <w:rsid w:val="001C0121"/>
    <w:rsid w:val="001C37BF"/>
    <w:rsid w:val="001D7386"/>
    <w:rsid w:val="001D7610"/>
    <w:rsid w:val="001E1B87"/>
    <w:rsid w:val="001E5302"/>
    <w:rsid w:val="001E54DA"/>
    <w:rsid w:val="001E6493"/>
    <w:rsid w:val="00202C94"/>
    <w:rsid w:val="002054F3"/>
    <w:rsid w:val="002058DC"/>
    <w:rsid w:val="00205927"/>
    <w:rsid w:val="00206865"/>
    <w:rsid w:val="00214577"/>
    <w:rsid w:val="002322C7"/>
    <w:rsid w:val="002324E2"/>
    <w:rsid w:val="00233A81"/>
    <w:rsid w:val="00243F5A"/>
    <w:rsid w:val="002467CB"/>
    <w:rsid w:val="00251720"/>
    <w:rsid w:val="002566B0"/>
    <w:rsid w:val="00256C5C"/>
    <w:rsid w:val="00260066"/>
    <w:rsid w:val="00260240"/>
    <w:rsid w:val="002716F7"/>
    <w:rsid w:val="00284727"/>
    <w:rsid w:val="0029172E"/>
    <w:rsid w:val="00291C67"/>
    <w:rsid w:val="00293EC4"/>
    <w:rsid w:val="002B29BF"/>
    <w:rsid w:val="002B49A1"/>
    <w:rsid w:val="002C06FF"/>
    <w:rsid w:val="002C3B35"/>
    <w:rsid w:val="002D4269"/>
    <w:rsid w:val="002F2B46"/>
    <w:rsid w:val="002F5638"/>
    <w:rsid w:val="002F7B4C"/>
    <w:rsid w:val="003051E0"/>
    <w:rsid w:val="0031053A"/>
    <w:rsid w:val="00315685"/>
    <w:rsid w:val="00323001"/>
    <w:rsid w:val="00326451"/>
    <w:rsid w:val="003345EB"/>
    <w:rsid w:val="003350E5"/>
    <w:rsid w:val="00335228"/>
    <w:rsid w:val="00361B67"/>
    <w:rsid w:val="00361F57"/>
    <w:rsid w:val="0036766B"/>
    <w:rsid w:val="00373548"/>
    <w:rsid w:val="003757D0"/>
    <w:rsid w:val="003876B0"/>
    <w:rsid w:val="003945C1"/>
    <w:rsid w:val="003A60E5"/>
    <w:rsid w:val="003A7629"/>
    <w:rsid w:val="003B0D8F"/>
    <w:rsid w:val="003B3641"/>
    <w:rsid w:val="003B6846"/>
    <w:rsid w:val="003B71D3"/>
    <w:rsid w:val="003C3936"/>
    <w:rsid w:val="003C4AC2"/>
    <w:rsid w:val="003D161C"/>
    <w:rsid w:val="003D3FC0"/>
    <w:rsid w:val="003F0135"/>
    <w:rsid w:val="003F269E"/>
    <w:rsid w:val="003F29F1"/>
    <w:rsid w:val="00400EA9"/>
    <w:rsid w:val="00402D1C"/>
    <w:rsid w:val="00412072"/>
    <w:rsid w:val="00417BB8"/>
    <w:rsid w:val="00420509"/>
    <w:rsid w:val="004242C8"/>
    <w:rsid w:val="00424E23"/>
    <w:rsid w:val="00431FB6"/>
    <w:rsid w:val="00434816"/>
    <w:rsid w:val="00437437"/>
    <w:rsid w:val="00437F91"/>
    <w:rsid w:val="00442367"/>
    <w:rsid w:val="00471B9A"/>
    <w:rsid w:val="0048319A"/>
    <w:rsid w:val="0048636C"/>
    <w:rsid w:val="00492EBD"/>
    <w:rsid w:val="00495393"/>
    <w:rsid w:val="004B4156"/>
    <w:rsid w:val="004B41CE"/>
    <w:rsid w:val="004B4AFA"/>
    <w:rsid w:val="004D0DD8"/>
    <w:rsid w:val="004D4561"/>
    <w:rsid w:val="004D5DE2"/>
    <w:rsid w:val="004E1ADB"/>
    <w:rsid w:val="004E5314"/>
    <w:rsid w:val="00510C2C"/>
    <w:rsid w:val="0051221D"/>
    <w:rsid w:val="00515AF4"/>
    <w:rsid w:val="0052049C"/>
    <w:rsid w:val="0053048E"/>
    <w:rsid w:val="00531B18"/>
    <w:rsid w:val="00531C60"/>
    <w:rsid w:val="00534C1E"/>
    <w:rsid w:val="005375E7"/>
    <w:rsid w:val="00541E6F"/>
    <w:rsid w:val="0055503B"/>
    <w:rsid w:val="0055682D"/>
    <w:rsid w:val="0055706F"/>
    <w:rsid w:val="00561AFF"/>
    <w:rsid w:val="00562DB8"/>
    <w:rsid w:val="00574548"/>
    <w:rsid w:val="00583CF2"/>
    <w:rsid w:val="00593025"/>
    <w:rsid w:val="005945D5"/>
    <w:rsid w:val="005B08EF"/>
    <w:rsid w:val="005B4EE4"/>
    <w:rsid w:val="005B5D54"/>
    <w:rsid w:val="005D37B3"/>
    <w:rsid w:val="005D7D31"/>
    <w:rsid w:val="005E1A59"/>
    <w:rsid w:val="005E3D8D"/>
    <w:rsid w:val="005E41CE"/>
    <w:rsid w:val="005F2684"/>
    <w:rsid w:val="006042ED"/>
    <w:rsid w:val="00606CC3"/>
    <w:rsid w:val="00610319"/>
    <w:rsid w:val="00610DA8"/>
    <w:rsid w:val="006239F5"/>
    <w:rsid w:val="00634BDD"/>
    <w:rsid w:val="00634CF3"/>
    <w:rsid w:val="00635C11"/>
    <w:rsid w:val="006377AF"/>
    <w:rsid w:val="006403C3"/>
    <w:rsid w:val="0064232A"/>
    <w:rsid w:val="006448F0"/>
    <w:rsid w:val="0065259A"/>
    <w:rsid w:val="00654403"/>
    <w:rsid w:val="00660B0E"/>
    <w:rsid w:val="00664636"/>
    <w:rsid w:val="00667313"/>
    <w:rsid w:val="00673ED9"/>
    <w:rsid w:val="00674320"/>
    <w:rsid w:val="00677BE4"/>
    <w:rsid w:val="006838D0"/>
    <w:rsid w:val="0068785A"/>
    <w:rsid w:val="00693A97"/>
    <w:rsid w:val="00695CE6"/>
    <w:rsid w:val="006974C4"/>
    <w:rsid w:val="006A003E"/>
    <w:rsid w:val="006A5D4A"/>
    <w:rsid w:val="006B3EBB"/>
    <w:rsid w:val="006C2EE6"/>
    <w:rsid w:val="006C3576"/>
    <w:rsid w:val="006C4497"/>
    <w:rsid w:val="006D076C"/>
    <w:rsid w:val="006D4427"/>
    <w:rsid w:val="006D6BBF"/>
    <w:rsid w:val="006E14BA"/>
    <w:rsid w:val="006E3ACC"/>
    <w:rsid w:val="006F5C34"/>
    <w:rsid w:val="006F7F34"/>
    <w:rsid w:val="00701A33"/>
    <w:rsid w:val="00712C18"/>
    <w:rsid w:val="007176F6"/>
    <w:rsid w:val="007265CF"/>
    <w:rsid w:val="0074292B"/>
    <w:rsid w:val="00744F97"/>
    <w:rsid w:val="007477C7"/>
    <w:rsid w:val="00750D8A"/>
    <w:rsid w:val="00751C95"/>
    <w:rsid w:val="00756CFC"/>
    <w:rsid w:val="00762A7C"/>
    <w:rsid w:val="00776606"/>
    <w:rsid w:val="00776707"/>
    <w:rsid w:val="0078422A"/>
    <w:rsid w:val="00790B4E"/>
    <w:rsid w:val="00790E9B"/>
    <w:rsid w:val="007B0312"/>
    <w:rsid w:val="007B26F0"/>
    <w:rsid w:val="007B3AC0"/>
    <w:rsid w:val="007B5311"/>
    <w:rsid w:val="007D2837"/>
    <w:rsid w:val="007D6B42"/>
    <w:rsid w:val="007D709B"/>
    <w:rsid w:val="007E07BD"/>
    <w:rsid w:val="007E3028"/>
    <w:rsid w:val="007F7EFA"/>
    <w:rsid w:val="008065CB"/>
    <w:rsid w:val="00812A7F"/>
    <w:rsid w:val="00814ACA"/>
    <w:rsid w:val="00820391"/>
    <w:rsid w:val="0082385D"/>
    <w:rsid w:val="00826DEF"/>
    <w:rsid w:val="0083054B"/>
    <w:rsid w:val="00833718"/>
    <w:rsid w:val="00842E34"/>
    <w:rsid w:val="008452BB"/>
    <w:rsid w:val="00850A33"/>
    <w:rsid w:val="0085504A"/>
    <w:rsid w:val="00855548"/>
    <w:rsid w:val="008566DF"/>
    <w:rsid w:val="008643F0"/>
    <w:rsid w:val="00867B60"/>
    <w:rsid w:val="00874088"/>
    <w:rsid w:val="00877709"/>
    <w:rsid w:val="00892750"/>
    <w:rsid w:val="00894304"/>
    <w:rsid w:val="00894B7E"/>
    <w:rsid w:val="00896E9C"/>
    <w:rsid w:val="0089713D"/>
    <w:rsid w:val="008A1871"/>
    <w:rsid w:val="008A5467"/>
    <w:rsid w:val="008A6FFE"/>
    <w:rsid w:val="008A7B85"/>
    <w:rsid w:val="008B7C58"/>
    <w:rsid w:val="008C47FA"/>
    <w:rsid w:val="008C6B2E"/>
    <w:rsid w:val="008D1DE4"/>
    <w:rsid w:val="008D7797"/>
    <w:rsid w:val="008F0692"/>
    <w:rsid w:val="008F0901"/>
    <w:rsid w:val="008F1D80"/>
    <w:rsid w:val="00905E50"/>
    <w:rsid w:val="00907C6D"/>
    <w:rsid w:val="0091175D"/>
    <w:rsid w:val="00916950"/>
    <w:rsid w:val="009172E1"/>
    <w:rsid w:val="00920C51"/>
    <w:rsid w:val="00924CF2"/>
    <w:rsid w:val="00925A5C"/>
    <w:rsid w:val="009271C9"/>
    <w:rsid w:val="00927549"/>
    <w:rsid w:val="00927792"/>
    <w:rsid w:val="00930AC2"/>
    <w:rsid w:val="009323CC"/>
    <w:rsid w:val="00934406"/>
    <w:rsid w:val="00940C2B"/>
    <w:rsid w:val="009419CD"/>
    <w:rsid w:val="00943894"/>
    <w:rsid w:val="009518C1"/>
    <w:rsid w:val="0096309C"/>
    <w:rsid w:val="009675AB"/>
    <w:rsid w:val="00970C9D"/>
    <w:rsid w:val="00971FBF"/>
    <w:rsid w:val="009763D6"/>
    <w:rsid w:val="00976647"/>
    <w:rsid w:val="0097745C"/>
    <w:rsid w:val="00995190"/>
    <w:rsid w:val="009A1E71"/>
    <w:rsid w:val="009B04BE"/>
    <w:rsid w:val="009B5C85"/>
    <w:rsid w:val="009C195F"/>
    <w:rsid w:val="009C3B84"/>
    <w:rsid w:val="009C7CA6"/>
    <w:rsid w:val="009D1FC5"/>
    <w:rsid w:val="009D6DCA"/>
    <w:rsid w:val="009E5221"/>
    <w:rsid w:val="009E62AC"/>
    <w:rsid w:val="009F0396"/>
    <w:rsid w:val="00A017A6"/>
    <w:rsid w:val="00A073D1"/>
    <w:rsid w:val="00A112F0"/>
    <w:rsid w:val="00A14006"/>
    <w:rsid w:val="00A150DF"/>
    <w:rsid w:val="00A2623B"/>
    <w:rsid w:val="00A36DC0"/>
    <w:rsid w:val="00A37B66"/>
    <w:rsid w:val="00A402A7"/>
    <w:rsid w:val="00A4316D"/>
    <w:rsid w:val="00A43220"/>
    <w:rsid w:val="00A47F38"/>
    <w:rsid w:val="00A50F18"/>
    <w:rsid w:val="00A53C89"/>
    <w:rsid w:val="00A6098E"/>
    <w:rsid w:val="00A6762A"/>
    <w:rsid w:val="00A73F14"/>
    <w:rsid w:val="00A75433"/>
    <w:rsid w:val="00A75E00"/>
    <w:rsid w:val="00A84A94"/>
    <w:rsid w:val="00A85291"/>
    <w:rsid w:val="00A96755"/>
    <w:rsid w:val="00AA4820"/>
    <w:rsid w:val="00AA5A49"/>
    <w:rsid w:val="00AA5EB4"/>
    <w:rsid w:val="00AB46DD"/>
    <w:rsid w:val="00AC0DE9"/>
    <w:rsid w:val="00AC0E80"/>
    <w:rsid w:val="00AC1912"/>
    <w:rsid w:val="00AD5FC8"/>
    <w:rsid w:val="00AE27EB"/>
    <w:rsid w:val="00AE48FF"/>
    <w:rsid w:val="00AE50E6"/>
    <w:rsid w:val="00AE6FFC"/>
    <w:rsid w:val="00AE7D74"/>
    <w:rsid w:val="00B0070E"/>
    <w:rsid w:val="00B10AA3"/>
    <w:rsid w:val="00B11454"/>
    <w:rsid w:val="00B12318"/>
    <w:rsid w:val="00B35021"/>
    <w:rsid w:val="00B3738A"/>
    <w:rsid w:val="00B373D1"/>
    <w:rsid w:val="00B43E26"/>
    <w:rsid w:val="00B443CA"/>
    <w:rsid w:val="00B449EE"/>
    <w:rsid w:val="00B45223"/>
    <w:rsid w:val="00B50926"/>
    <w:rsid w:val="00B51144"/>
    <w:rsid w:val="00B66B0D"/>
    <w:rsid w:val="00B707FA"/>
    <w:rsid w:val="00B73A04"/>
    <w:rsid w:val="00B7596F"/>
    <w:rsid w:val="00B864B8"/>
    <w:rsid w:val="00B93C47"/>
    <w:rsid w:val="00BA2649"/>
    <w:rsid w:val="00BA3B59"/>
    <w:rsid w:val="00BB7962"/>
    <w:rsid w:val="00BC01ED"/>
    <w:rsid w:val="00BC7475"/>
    <w:rsid w:val="00BC7E33"/>
    <w:rsid w:val="00BD042C"/>
    <w:rsid w:val="00BD282F"/>
    <w:rsid w:val="00BE0325"/>
    <w:rsid w:val="00BE4616"/>
    <w:rsid w:val="00BE62E0"/>
    <w:rsid w:val="00BF4A7A"/>
    <w:rsid w:val="00C039EF"/>
    <w:rsid w:val="00C04D1D"/>
    <w:rsid w:val="00C14B4A"/>
    <w:rsid w:val="00C16B4E"/>
    <w:rsid w:val="00C31721"/>
    <w:rsid w:val="00C36C0D"/>
    <w:rsid w:val="00C47DBF"/>
    <w:rsid w:val="00C50FC8"/>
    <w:rsid w:val="00C850E0"/>
    <w:rsid w:val="00C85E93"/>
    <w:rsid w:val="00C86DB3"/>
    <w:rsid w:val="00C87045"/>
    <w:rsid w:val="00C959DD"/>
    <w:rsid w:val="00CB1E3F"/>
    <w:rsid w:val="00CB6396"/>
    <w:rsid w:val="00CB70D8"/>
    <w:rsid w:val="00CC0D56"/>
    <w:rsid w:val="00CC3163"/>
    <w:rsid w:val="00CC62A6"/>
    <w:rsid w:val="00CD1FD3"/>
    <w:rsid w:val="00CD335A"/>
    <w:rsid w:val="00CD5909"/>
    <w:rsid w:val="00CE059C"/>
    <w:rsid w:val="00CE4F7B"/>
    <w:rsid w:val="00CF171B"/>
    <w:rsid w:val="00D11305"/>
    <w:rsid w:val="00D1190E"/>
    <w:rsid w:val="00D14C07"/>
    <w:rsid w:val="00D15264"/>
    <w:rsid w:val="00D24D73"/>
    <w:rsid w:val="00D32451"/>
    <w:rsid w:val="00D35CAF"/>
    <w:rsid w:val="00D3756E"/>
    <w:rsid w:val="00D40676"/>
    <w:rsid w:val="00D44CC8"/>
    <w:rsid w:val="00D52047"/>
    <w:rsid w:val="00D57A29"/>
    <w:rsid w:val="00D60312"/>
    <w:rsid w:val="00D67DA4"/>
    <w:rsid w:val="00D74F02"/>
    <w:rsid w:val="00D80998"/>
    <w:rsid w:val="00D81B45"/>
    <w:rsid w:val="00D86E52"/>
    <w:rsid w:val="00D9604A"/>
    <w:rsid w:val="00D97095"/>
    <w:rsid w:val="00DA2282"/>
    <w:rsid w:val="00DA4A06"/>
    <w:rsid w:val="00DB105D"/>
    <w:rsid w:val="00DB135F"/>
    <w:rsid w:val="00DB1DC9"/>
    <w:rsid w:val="00DC136F"/>
    <w:rsid w:val="00DC18F7"/>
    <w:rsid w:val="00DC1FEA"/>
    <w:rsid w:val="00DC44A1"/>
    <w:rsid w:val="00DD4001"/>
    <w:rsid w:val="00DD4BC9"/>
    <w:rsid w:val="00DD5107"/>
    <w:rsid w:val="00DE7ACB"/>
    <w:rsid w:val="00DF31B5"/>
    <w:rsid w:val="00E0577A"/>
    <w:rsid w:val="00E05A28"/>
    <w:rsid w:val="00E214E6"/>
    <w:rsid w:val="00E40345"/>
    <w:rsid w:val="00E413C5"/>
    <w:rsid w:val="00E429A4"/>
    <w:rsid w:val="00E56EA3"/>
    <w:rsid w:val="00E6385B"/>
    <w:rsid w:val="00E64F4A"/>
    <w:rsid w:val="00E67344"/>
    <w:rsid w:val="00E75C98"/>
    <w:rsid w:val="00E826BA"/>
    <w:rsid w:val="00E96313"/>
    <w:rsid w:val="00EA1557"/>
    <w:rsid w:val="00EA4B6A"/>
    <w:rsid w:val="00EB06D2"/>
    <w:rsid w:val="00EB3C26"/>
    <w:rsid w:val="00EB3FF7"/>
    <w:rsid w:val="00EB6C45"/>
    <w:rsid w:val="00EC12B3"/>
    <w:rsid w:val="00EC3A85"/>
    <w:rsid w:val="00EC43BC"/>
    <w:rsid w:val="00EC578A"/>
    <w:rsid w:val="00EE437B"/>
    <w:rsid w:val="00EE72A3"/>
    <w:rsid w:val="00EF0527"/>
    <w:rsid w:val="00EF1F80"/>
    <w:rsid w:val="00F0138B"/>
    <w:rsid w:val="00F020A1"/>
    <w:rsid w:val="00F03592"/>
    <w:rsid w:val="00F053A1"/>
    <w:rsid w:val="00F118A5"/>
    <w:rsid w:val="00F11E26"/>
    <w:rsid w:val="00F13E15"/>
    <w:rsid w:val="00F230FF"/>
    <w:rsid w:val="00F23159"/>
    <w:rsid w:val="00F234B3"/>
    <w:rsid w:val="00F42A93"/>
    <w:rsid w:val="00F43B65"/>
    <w:rsid w:val="00F44C5C"/>
    <w:rsid w:val="00F46A72"/>
    <w:rsid w:val="00F47F09"/>
    <w:rsid w:val="00F506AB"/>
    <w:rsid w:val="00F50A63"/>
    <w:rsid w:val="00F51ED3"/>
    <w:rsid w:val="00F52167"/>
    <w:rsid w:val="00F53F2C"/>
    <w:rsid w:val="00F54EE4"/>
    <w:rsid w:val="00F65B2B"/>
    <w:rsid w:val="00F757CB"/>
    <w:rsid w:val="00F83C8E"/>
    <w:rsid w:val="00F87F21"/>
    <w:rsid w:val="00F9265C"/>
    <w:rsid w:val="00F93B85"/>
    <w:rsid w:val="00FA33BA"/>
    <w:rsid w:val="00FA7685"/>
    <w:rsid w:val="00FB1167"/>
    <w:rsid w:val="00FC0744"/>
    <w:rsid w:val="00FC7BC5"/>
    <w:rsid w:val="00FE6EA4"/>
    <w:rsid w:val="00FE709B"/>
    <w:rsid w:val="00FF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302EE7F"/>
  <w15:chartTrackingRefBased/>
  <w15:docId w15:val="{1F9AD05C-29F0-4A72-8C34-DC83C140D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814ACA"/>
    <w:rPr>
      <w:sz w:val="24"/>
      <w:lang w:val="de-DE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paragraph" w:customStyle="1" w:styleId="Noparagraphstyle">
    <w:name w:val="[No paragraph style]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/>
      <w:color w:val="000000"/>
      <w:sz w:val="24"/>
      <w:lang w:val="de-DE" w:eastAsia="de-DE"/>
    </w:rPr>
  </w:style>
  <w:style w:type="paragraph" w:styleId="Sprechblasentext">
    <w:name w:val="Balloon Text"/>
    <w:basedOn w:val="Standard"/>
    <w:semiHidden/>
    <w:rPr>
      <w:rFonts w:ascii="Lucida Grande" w:hAnsi="Lucida Grande"/>
      <w:sz w:val="18"/>
      <w:szCs w:val="18"/>
    </w:rPr>
  </w:style>
  <w:style w:type="table" w:styleId="Tabellenraster">
    <w:name w:val="Table Grid"/>
    <w:basedOn w:val="NormaleTabelle"/>
    <w:rsid w:val="00B114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rsid w:val="00F53F2C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53F2C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EB6C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6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info@doldersports.com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info@doldersports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KUME~1\TRAINI~1.RES\LOKALE~1\Temp\Tempor&#228;res%20Verzeichnis%202%20f&#252;r%20Briefvorlagen.zip\Briefvorlagen\Brief_KEB_d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A5545222FDB334D86E267AFDAC71A22" ma:contentTypeVersion="20" ma:contentTypeDescription="Ein neues Dokument erstellen." ma:contentTypeScope="" ma:versionID="25577ee30b70e85216e295259db1f2b8">
  <xsd:schema xmlns:xsd="http://www.w3.org/2001/XMLSchema" xmlns:xs="http://www.w3.org/2001/XMLSchema" xmlns:p="http://schemas.microsoft.com/office/2006/metadata/properties" xmlns:ns2="89ea76f3-cefd-47ad-9963-224085f50d1c" xmlns:ns3="6f359263-1268-4792-951a-c597b8194225" targetNamespace="http://schemas.microsoft.com/office/2006/metadata/properties" ma:root="true" ma:fieldsID="eaf2192a70e95d9be8e3885577e48618" ns2:_="" ns3:_="">
    <xsd:import namespace="89ea76f3-cefd-47ad-9963-224085f50d1c"/>
    <xsd:import namespace="6f359263-1268-4792-951a-c597b81942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Note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ea76f3-cefd-47ad-9963-224085f50d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981739d0-6329-47cf-afa4-d7b37f7c87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Notes" ma:index="22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359263-1268-4792-951a-c597b819422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00ab7e09-df57-4ebb-8261-60feefc74fa5}" ma:internalName="TaxCatchAll" ma:showField="CatchAllData" ma:web="6f359263-1268-4792-951a-c597b81942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359263-1268-4792-951a-c597b8194225" xsi:nil="true"/>
    <lcf76f155ced4ddcb4097134ff3c332f xmlns="89ea76f3-cefd-47ad-9963-224085f50d1c">
      <Terms xmlns="http://schemas.microsoft.com/office/infopath/2007/PartnerControls"/>
    </lcf76f155ced4ddcb4097134ff3c332f>
    <Notes xmlns="89ea76f3-cefd-47ad-9963-224085f50d1c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F9221FB-D3F0-48F3-ADA7-088BD77A29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ea76f3-cefd-47ad-9963-224085f50d1c"/>
    <ds:schemaRef ds:uri="6f359263-1268-4792-951a-c597b81942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824D80-A21A-4C2D-9EC0-3334BFFD20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19085BC-9E66-4F0B-9B04-784DDAE28D47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D63CB2C5-2314-406C-AC16-E8068C68CF4A}">
  <ds:schemaRefs>
    <ds:schemaRef ds:uri="http://schemas.microsoft.com/office/2006/metadata/properties"/>
    <ds:schemaRef ds:uri="http://schemas.microsoft.com/office/infopath/2007/PartnerControls"/>
    <ds:schemaRef ds:uri="2a0a4c47-08c6-491d-8d7d-111fe16c1462"/>
    <ds:schemaRef ds:uri="2fb7a7cb-c260-462e-a4bb-e94cca16f573"/>
    <ds:schemaRef ds:uri="6f359263-1268-4792-951a-c597b8194225"/>
    <ds:schemaRef ds:uri="89ea76f3-cefd-47ad-9963-224085f50d1c"/>
  </ds:schemaRefs>
</ds:datastoreItem>
</file>

<file path=customXml/itemProps5.xml><?xml version="1.0" encoding="utf-8"?>
<ds:datastoreItem xmlns:ds="http://schemas.openxmlformats.org/officeDocument/2006/customXml" ds:itemID="{A7F12EF8-AD8F-41D2-B224-3F5F10F7B88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Brief_KEB_d.dot</Template>
  <TotalTime>0</TotalTime>
  <Pages>2</Pages>
  <Words>304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Anrede</vt:lpstr>
    </vt:vector>
  </TitlesOfParts>
  <Company>Dolder Grand Hotel</Company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Anrede</dc:title>
  <dc:subject/>
  <dc:creator>training.resort</dc:creator>
  <cp:keywords/>
  <cp:lastModifiedBy>Roman Vogel</cp:lastModifiedBy>
  <cp:revision>78</cp:revision>
  <cp:lastPrinted>2024-02-06T00:12:00Z</cp:lastPrinted>
  <dcterms:created xsi:type="dcterms:W3CDTF">2025-02-27T10:23:00Z</dcterms:created>
  <dcterms:modified xsi:type="dcterms:W3CDTF">2025-03-13T13:35:00Z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pierformat">
    <vt:lpwstr>A4</vt:lpwstr>
  </property>
  <property fmtid="{D5CDD505-2E9C-101B-9397-08002B2CF9AE}" pid="3" name="ContentType">
    <vt:lpwstr>Template</vt:lpwstr>
  </property>
  <property fmtid="{D5CDD505-2E9C-101B-9397-08002B2CF9AE}" pid="4" name="TaxKeyword">
    <vt:lpwstr/>
  </property>
  <property fmtid="{D5CDD505-2E9C-101B-9397-08002B2CF9AE}" pid="5" name="Bemerkungen">
    <vt:lpwstr/>
  </property>
  <property fmtid="{D5CDD505-2E9C-101B-9397-08002B2CF9AE}" pid="6" name="ID-Code">
    <vt:lpwstr/>
  </property>
  <property fmtid="{D5CDD505-2E9C-101B-9397-08002B2CF9AE}" pid="7" name="_ip_UnifiedCompliancePolicyUIAction">
    <vt:lpwstr/>
  </property>
  <property fmtid="{D5CDD505-2E9C-101B-9397-08002B2CF9AE}" pid="8" name="Bereit für Workflow">
    <vt:lpwstr>1</vt:lpwstr>
  </property>
  <property fmtid="{D5CDD505-2E9C-101B-9397-08002B2CF9AE}" pid="9" name="_Status">
    <vt:lpwstr>Ungültig</vt:lpwstr>
  </property>
  <property fmtid="{D5CDD505-2E9C-101B-9397-08002B2CF9AE}" pid="10" name="Priority">
    <vt:lpwstr>A-Dokument</vt:lpwstr>
  </property>
  <property fmtid="{D5CDD505-2E9C-101B-9397-08002B2CF9AE}" pid="11" name="_ip_UnifiedCompliancePolicyProperties">
    <vt:lpwstr/>
  </property>
  <property fmtid="{D5CDD505-2E9C-101B-9397-08002B2CF9AE}" pid="12" name="ContentTypeId">
    <vt:lpwstr>0x0101002A5545222FDB334D86E267AFDAC71A22</vt:lpwstr>
  </property>
  <property fmtid="{D5CDD505-2E9C-101B-9397-08002B2CF9AE}" pid="13" name="MediaServiceImageTags">
    <vt:lpwstr/>
  </property>
</Properties>
</file>