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230" w:type="dxa"/>
        <w:tblLook w:val="00A0" w:firstRow="1" w:lastRow="0" w:firstColumn="1" w:lastColumn="0" w:noHBand="0" w:noVBand="0"/>
      </w:tblPr>
      <w:tblGrid>
        <w:gridCol w:w="7230"/>
      </w:tblGrid>
      <w:tr w:rsidR="00EE437B" w:rsidRPr="004242C8" w14:paraId="12292AA1" w14:textId="77777777" w:rsidTr="00EB6C45">
        <w:trPr>
          <w:trHeight w:val="263"/>
        </w:trPr>
        <w:tc>
          <w:tcPr>
            <w:tcW w:w="7230" w:type="dxa"/>
          </w:tcPr>
          <w:p w14:paraId="769D789E" w14:textId="6C9140C2" w:rsidR="00EE437B" w:rsidRPr="00826DEF" w:rsidRDefault="00DD5107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{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anrede</w:t>
            </w:r>
            <w:r w:rsidR="00A402A7"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</w:t>
            </w:r>
            <w:r w:rsidR="00C16B4E" w:rsidRPr="00826DEF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  <w:r w:rsidRPr="00DD5107">
              <w:rPr>
                <w:rFonts w:ascii="Dolder Frutiger Next Light" w:hAnsi="Dolder Frutiger Next Light"/>
                <w:sz w:val="21"/>
                <w:lang w:val="de-CH"/>
              </w:rPr>
              <w:t>}</w:t>
            </w:r>
          </w:p>
        </w:tc>
      </w:tr>
      <w:tr w:rsidR="00712C18" w:rsidRPr="004242C8" w14:paraId="752DC802" w14:textId="77777777" w:rsidTr="00EB6C45">
        <w:trPr>
          <w:trHeight w:val="263"/>
        </w:trPr>
        <w:tc>
          <w:tcPr>
            <w:tcW w:w="7230" w:type="dxa"/>
          </w:tcPr>
          <w:p w14:paraId="08566357" w14:textId="3257C1BA" w:rsidR="00712C18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ame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 xml:space="preserve"> }}</w:t>
            </w:r>
          </w:p>
        </w:tc>
      </w:tr>
      <w:tr w:rsidR="00EE437B" w:rsidRPr="004242C8" w14:paraId="48D2E717" w14:textId="77777777" w:rsidTr="00EB6C45">
        <w:trPr>
          <w:trHeight w:val="263"/>
        </w:trPr>
        <w:tc>
          <w:tcPr>
            <w:tcW w:w="7230" w:type="dxa"/>
          </w:tcPr>
          <w:p w14:paraId="5E38EC6D" w14:textId="3EA58B44" w:rsidR="00EE437B" w:rsidRPr="00826DEF" w:rsidRDefault="00A73F14" w:rsidP="00EE437B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s</w:t>
            </w:r>
            <w:r w:rsidR="00712C18" w:rsidRPr="00826DEF">
              <w:rPr>
                <w:rFonts w:ascii="Dolder Frutiger Next Light" w:hAnsi="Dolder Frutiger Next Light"/>
                <w:sz w:val="21"/>
                <w:lang w:val="de-CH"/>
              </w:rPr>
              <w:t>trasse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1 }}</w:t>
            </w:r>
          </w:p>
        </w:tc>
      </w:tr>
      <w:tr w:rsidR="00721350" w:rsidRPr="00634BDD" w14:paraId="367B98E6" w14:textId="77777777" w:rsidTr="00EB6C45">
        <w:trPr>
          <w:trHeight w:val="263"/>
        </w:trPr>
        <w:tc>
          <w:tcPr>
            <w:tcW w:w="7230" w:type="dxa"/>
          </w:tcPr>
          <w:p w14:paraId="0D0FE973" w14:textId="3B72C9E2" w:rsidR="00721350" w:rsidRPr="00634BDD" w:rsidRDefault="00721350" w:rsidP="00721350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Pr="00634BDD">
              <w:rPr>
                <w:rFonts w:ascii="Dolder Frutiger Next Light" w:hAnsi="Dolder Frutiger Next Light"/>
                <w:sz w:val="21"/>
              </w:rPr>
              <w:t>{{ strasse2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 %}</w:t>
            </w:r>
            <w:r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351BA6" w:rsidRPr="004242C8" w14:paraId="6D82DC04" w14:textId="77777777" w:rsidTr="00EB6C45">
        <w:trPr>
          <w:trHeight w:val="263"/>
        </w:trPr>
        <w:tc>
          <w:tcPr>
            <w:tcW w:w="7230" w:type="dxa"/>
          </w:tcPr>
          <w:p w14:paraId="50552540" w14:textId="5036EB3E" w:rsidR="00351BA6" w:rsidRPr="00826DEF" w:rsidRDefault="00351BA6" w:rsidP="00351BA6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{% if </w:t>
            </w:r>
            <w:r w:rsidRPr="00634BDD">
              <w:rPr>
                <w:rFonts w:ascii="Dolder Frutiger Next Light" w:hAnsi="Dolder Frutiger Next Light"/>
                <w:sz w:val="21"/>
              </w:rPr>
              <w:t>strasse2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!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>NULL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' %}</w:t>
            </w:r>
            <w:r w:rsidRPr="00826DEF">
              <w:rPr>
                <w:rFonts w:ascii="Dolder Frutiger Next Light" w:hAnsi="Dolder Frutiger Next Light"/>
                <w:sz w:val="21"/>
              </w:rPr>
              <w:t>{{ plz }} {{ ort }}</w:t>
            </w:r>
            <w:r w:rsidRPr="00634BDD">
              <w:rPr>
                <w:rFonts w:ascii="Dolder Frutiger Next Light" w:hAnsi="Dolder Frutiger Next Light"/>
                <w:sz w:val="21"/>
                <w:szCs w:val="21"/>
              </w:rPr>
              <w:t>{% else</w:t>
            </w:r>
            <w:r>
              <w:rPr>
                <w:rFonts w:ascii="Dolder Frutiger Next Light" w:hAnsi="Dolder Frutiger Next Light"/>
                <w:sz w:val="21"/>
                <w:szCs w:val="21"/>
              </w:rPr>
              <w:t xml:space="preserve"> %}</w:t>
            </w:r>
            <w:r>
              <w:rPr>
                <w:rFonts w:ascii="Dolder Frutiger Next Light" w:hAnsi="Dolder Frutiger Next Light"/>
                <w:sz w:val="21"/>
                <w:lang w:val="de-CH"/>
              </w:rPr>
              <w:t>{{ land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</w:p>
        </w:tc>
      </w:tr>
      <w:tr w:rsidR="0082689D" w:rsidRPr="00C3054F" w14:paraId="30648ADD" w14:textId="77777777" w:rsidTr="00EB6C45">
        <w:trPr>
          <w:trHeight w:val="263"/>
        </w:trPr>
        <w:tc>
          <w:tcPr>
            <w:tcW w:w="7230" w:type="dxa"/>
          </w:tcPr>
          <w:p w14:paraId="503F8881" w14:textId="0E98935C" w:rsidR="0082689D" w:rsidRPr="004B4156" w:rsidRDefault="0082689D" w:rsidP="0082689D">
            <w:pPr>
              <w:spacing w:line="263" w:lineRule="exact"/>
              <w:rPr>
                <w:rFonts w:ascii="Dolder Frutiger Next Light" w:hAnsi="Dolder Frutiger Next Light"/>
                <w:sz w:val="21"/>
                <w:lang w:val="en-US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= '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{{ land }}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{% endif %}</w:t>
            </w:r>
          </w:p>
        </w:tc>
      </w:tr>
      <w:tr w:rsidR="00170E35" w:rsidRPr="0052049C" w14:paraId="7CE86979" w14:textId="77777777" w:rsidTr="00EB6C45">
        <w:trPr>
          <w:trHeight w:val="263"/>
        </w:trPr>
        <w:tc>
          <w:tcPr>
            <w:tcW w:w="7230" w:type="dxa"/>
          </w:tcPr>
          <w:p w14:paraId="088290E3" w14:textId="031D6EDA" w:rsidR="00170E35" w:rsidRPr="00C3054F" w:rsidRDefault="0049012B" w:rsidP="00C3054F">
            <w:pPr>
              <w:spacing w:line="263" w:lineRule="exact"/>
              <w:rPr>
                <w:rFonts w:ascii="Dolder Frutiger Next Light" w:hAnsi="Dolder Frutiger Next Light"/>
                <w:sz w:val="21"/>
                <w:lang w:val="de-CH"/>
              </w:rPr>
            </w:pP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== '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NULL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' %}Zürich, {{ heute }}{% endif %}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br/>
              <w:t xml:space="preserve">{% if </w:t>
            </w:r>
            <w:r w:rsidRPr="004B4156">
              <w:rPr>
                <w:rFonts w:ascii="Dolder Frutiger Next Light" w:hAnsi="Dolder Frutiger Next Light"/>
                <w:sz w:val="21"/>
                <w:lang w:val="en-US"/>
              </w:rPr>
              <w:t>strasse2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Dolder Frutiger Next Light" w:hAnsi="Dolder Frutiger Next Light"/>
                <w:sz w:val="21"/>
                <w:szCs w:val="21"/>
                <w:lang w:val="en-US"/>
              </w:rPr>
              <w:t>!</w:t>
            </w:r>
            <w:r w:rsidRPr="004B4156">
              <w:rPr>
                <w:rFonts w:ascii="Dolder Frutiger Next Light" w:hAnsi="Dolder Frutiger Next Light"/>
                <w:sz w:val="21"/>
                <w:szCs w:val="21"/>
                <w:lang w:val="en-US"/>
              </w:rPr>
              <w:t xml:space="preserve">= </w:t>
            </w:r>
            <w:r w:rsidRPr="00C3054F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'NULL' %}Zürich, {{ heute }}{% endif %}</w:t>
            </w:r>
          </w:p>
          <w:p w14:paraId="00D25216" w14:textId="77777777" w:rsidR="001E6493" w:rsidRPr="00814ACA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877DDA5" w14:textId="77777777" w:rsidR="001E6493" w:rsidRPr="00814ACA" w:rsidRDefault="001E6493">
            <w:pPr>
              <w:spacing w:line="360" w:lineRule="auto"/>
              <w:rPr>
                <w:rFonts w:ascii="Dolder Frutiger Next Light" w:hAnsi="Dolder Frutiger Next Light"/>
                <w:sz w:val="21"/>
                <w:lang w:val="de-CH"/>
              </w:rPr>
            </w:pPr>
          </w:p>
          <w:p w14:paraId="6F48A1A6" w14:textId="234CF5B5" w:rsidR="00194971" w:rsidRPr="00EB6C45" w:rsidRDefault="00FB6FC9" w:rsidP="0083054B">
            <w:pPr>
              <w:spacing w:line="480" w:lineRule="auto"/>
              <w:rPr>
                <w:rFonts w:ascii="Dolder Frutiger Next Light" w:hAnsi="Dolder Frutiger Next Light"/>
                <w:b/>
                <w:sz w:val="21"/>
                <w:szCs w:val="21"/>
              </w:rPr>
            </w:pPr>
            <w:r>
              <w:rPr>
                <w:rFonts w:ascii="Dolder Frutiger Next Light" w:hAnsi="Dolder Frutiger Next Light"/>
                <w:b/>
                <w:sz w:val="21"/>
                <w:szCs w:val="21"/>
              </w:rPr>
              <w:t>Zweite</w:t>
            </w:r>
            <w:r w:rsid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Mahnung </w:t>
            </w:r>
            <w:r w:rsidR="00155377">
              <w:rPr>
                <w:rFonts w:ascii="Dolder Frutiger Next Light" w:hAnsi="Dolder Frutiger Next Light"/>
                <w:b/>
                <w:sz w:val="21"/>
                <w:szCs w:val="21"/>
              </w:rPr>
              <w:t>Nachzahlgebühr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 Dolder Eis </w:t>
            </w:r>
            <w:r w:rsidR="00EB6C45">
              <w:rPr>
                <w:rFonts w:ascii="Dolder Frutiger Next Light" w:hAnsi="Dolder Frutiger Next Light"/>
                <w:b/>
                <w:sz w:val="21"/>
                <w:szCs w:val="21"/>
              </w:rPr>
              <w:t xml:space="preserve">&amp; </w:t>
            </w:r>
            <w:r w:rsidR="00EB6C45" w:rsidRPr="00EB6C45">
              <w:rPr>
                <w:rFonts w:ascii="Dolder Frutiger Next Light" w:hAnsi="Dolder Frutiger Next Light"/>
                <w:b/>
                <w:sz w:val="21"/>
                <w:szCs w:val="21"/>
              </w:rPr>
              <w:t>Bad AG</w:t>
            </w:r>
          </w:p>
          <w:p w14:paraId="403984E0" w14:textId="5106C3DD" w:rsidR="00695CE6" w:rsidRPr="00695CE6" w:rsidRDefault="00874E5C" w:rsidP="0055682D">
            <w:pPr>
              <w:spacing w:line="360" w:lineRule="auto"/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if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== 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Herr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%}Sehr geehrter Herr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{% elif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anrede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== 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Frau</w:t>
            </w:r>
            <w:r w:rsidRPr="00CE4F7B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'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%}Sehr geehrte Frau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Pr="00826DEF">
              <w:rPr>
                <w:rFonts w:ascii="Dolder Frutiger Next Light" w:hAnsi="Dolder Frutiger Next Light"/>
                <w:sz w:val="21"/>
                <w:lang w:val="de-CH"/>
              </w:rPr>
              <w:t>{{ name }}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else %}Sehr geehrte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Damen und Herren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{% endif %}</w:t>
            </w:r>
            <w:r w:rsidR="0055682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</w:r>
          </w:p>
          <w:p w14:paraId="67F342DE" w14:textId="7C3BE08C" w:rsidR="00FA76AB" w:rsidRDefault="00FA76AB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Trotz unserer ersten Mahnung vom </w:t>
            </w:r>
            <w:r w:rsidR="005654C9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{{ </w:t>
            </w:r>
            <w:r w:rsidR="005654C9" w:rsidRPr="005654C9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m1datum</w:t>
            </w:r>
            <w:r w:rsidR="005654C9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}} </w:t>
            </w: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haben wir bis heute keinen Zahlungseingang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verbuchen können</w:t>
            </w:r>
            <w:r w:rsidRPr="00F56D60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67C64172" w14:textId="77777777" w:rsidR="00FA76AB" w:rsidRDefault="00FA76AB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237948D" w14:textId="2B794FB3" w:rsidR="0004506C" w:rsidRPr="00695CE6" w:rsidRDefault="0004506C" w:rsidP="0004506C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Am </w:t>
            </w:r>
            <w:r w:rsidR="00A73F14"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datum }}</w:t>
            </w:r>
            <w:r w:rsidR="00043ED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um {{ uhrz }}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Uhr</w:t>
            </w:r>
            <w:r w:rsidRPr="00117382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wurde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 auf Sie zugelassene Fahrzeug mit dem Kennzeichen</w:t>
            </w:r>
            <w:r w:rsidR="00293EC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A73F1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{{ kennz }}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auf dem Gelände der Dolder Eis &amp; Bad AG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kontrolliert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br/>
              <w:t>Es wurde hierbei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festgestellt,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dass keine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oder eine ungenügende Parkgebühr </w:t>
            </w:r>
            <w:r w:rsidR="00CC0D5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entrichtet wurde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</w:t>
            </w:r>
          </w:p>
          <w:p w14:paraId="3BBBD1D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3898FB4" w14:textId="66C6C323" w:rsidR="00EB28C7" w:rsidRPr="0012606F" w:rsidRDefault="007D2837" w:rsidP="00EB28C7">
            <w:pP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Wir bitten Sie, den fälligen Betrag über </w:t>
            </w:r>
            <w:r w:rsidRPr="007D283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CHF </w:t>
            </w:r>
            <w:r w:rsidR="005654C9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1</w:t>
            </w:r>
            <w:r w:rsidR="00860983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33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.</w:t>
            </w:r>
            <w:r w:rsidR="005654C9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0</w:t>
            </w:r>
            <w:r w:rsidR="00B73A04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0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</w:t>
            </w:r>
            <w:r w:rsidR="00EB28C7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mit</w:t>
            </w:r>
            <w:r w:rsidR="00EB28C7" w:rsidRPr="00744181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 </w:t>
            </w:r>
            <w:r w:rsidR="00EB28C7" w:rsidRPr="00F2370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Angabe der </w:t>
            </w:r>
            <w:r w:rsidR="00EB28C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Nachzahlgebührennummer</w:t>
            </w:r>
            <w:r w:rsidR="00EB28C7" w:rsidRPr="00EB28C7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{{ busse }} </w:t>
            </w:r>
            <w:r w:rsidR="00EB28C7" w:rsidRPr="0012606F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bis spätestens 7 Tage nach Erhalt dieses Schreiben zu begleichen.</w:t>
            </w:r>
          </w:p>
          <w:p w14:paraId="43C7D590" w14:textId="4F5A9B5F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33FF6A3" w14:textId="2442C495" w:rsidR="00FA6025" w:rsidRPr="0008034B" w:rsidRDefault="00FA6025" w:rsidP="00FA6025">
            <w:pP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</w:pP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Sollten wir 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erneut</w:t>
            </w: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keinen Zahlungseingang verzeichnen</w:t>
            </w:r>
            <w:r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 xml:space="preserve"> können</w:t>
            </w:r>
            <w:r w:rsidRPr="0008034B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, werden wir ohne weitere Benachrichtigung das Betreibungsverfahren einleiten.</w:t>
            </w:r>
          </w:p>
          <w:p w14:paraId="3B2B9D57" w14:textId="77777777" w:rsidR="00FA6025" w:rsidRPr="00695CE6" w:rsidRDefault="00FA602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458D2AC" w14:textId="57503A4E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Unsere Bankverbindung sowie die Zahlungsinformationen finden Sie </w:t>
            </w:r>
            <w:r w:rsidR="00001EDD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nochmals </w:t>
            </w: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auf der beigefügten Rechnung.</w:t>
            </w:r>
          </w:p>
          <w:p w14:paraId="40856E5B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59E778E4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Für Rückfragen stehen wir Ihnen gerne zur Verfügung.</w:t>
            </w:r>
          </w:p>
          <w:p w14:paraId="2015A8E2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1A774FA8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65E90AF9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9FCA8B6" w14:textId="77777777" w:rsidR="00695CE6" w:rsidRP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 w:rsidRPr="00695CE6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Freundliche Grüsse</w:t>
            </w:r>
          </w:p>
          <w:p w14:paraId="6CE13A50" w14:textId="77777777" w:rsidR="00695CE6" w:rsidRDefault="00695CE6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783B2AFF" w14:textId="77777777" w:rsidR="003350E5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025B552F" w14:textId="77777777" w:rsidR="003350E5" w:rsidRPr="00695CE6" w:rsidRDefault="003350E5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</w:p>
          <w:p w14:paraId="2F4B2487" w14:textId="682DE8B7" w:rsidR="00695CE6" w:rsidRDefault="00155377" w:rsidP="00695CE6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Theresa Kieslinger</w:t>
            </w:r>
          </w:p>
          <w:p w14:paraId="1C301D80" w14:textId="35855EE2" w:rsidR="00194971" w:rsidRPr="00A73F14" w:rsidRDefault="00155377" w:rsidP="00A73F14">
            <w:pPr>
              <w:rPr>
                <w:rFonts w:ascii="Dolder Frutiger Next Light" w:hAnsi="Dolder Frutiger Next Light"/>
                <w:sz w:val="21"/>
                <w:szCs w:val="21"/>
                <w:lang w:val="de-CH"/>
              </w:rPr>
            </w:pP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 xml:space="preserve">Leiterin Administration und Reservierung </w:t>
            </w:r>
          </w:p>
        </w:tc>
      </w:tr>
    </w:tbl>
    <w:p w14:paraId="60E2062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5A129441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5CE6126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2971B8FC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0AD26EA5" w14:textId="77777777" w:rsidR="009323CC" w:rsidRPr="009C3B84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45EB7447" w14:textId="77777777" w:rsidR="009323CC" w:rsidRPr="009C3B84" w:rsidRDefault="009323CC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74D89471" w14:textId="77777777" w:rsidR="009323CC" w:rsidRPr="00F53F2C" w:rsidRDefault="009323CC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2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33C3AC49" w14:textId="77777777" w:rsidR="009323CC" w:rsidRPr="00A73F14" w:rsidRDefault="009323CC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7D787D4C" w14:textId="35242C9C" w:rsidR="00F42A93" w:rsidRPr="00712C18" w:rsidRDefault="00A73F14" w:rsidP="00814ACA">
      <w:pPr>
        <w:spacing w:line="263" w:lineRule="exact"/>
        <w:rPr>
          <w:rFonts w:ascii="Dolder Frutiger Next Light" w:hAnsi="Dolder Frutiger Next Light"/>
          <w:b/>
          <w:bCs/>
          <w:sz w:val="21"/>
          <w:szCs w:val="21"/>
          <w:lang w:val="de-CH"/>
        </w:rPr>
      </w:pPr>
      <w:r>
        <w:rPr>
          <w:rFonts w:ascii="Dolder Frutiger Next Light" w:hAnsi="Dolder Frutiger Next Light"/>
          <w:b/>
          <w:bCs/>
          <w:sz w:val="21"/>
          <w:szCs w:val="21"/>
          <w:lang w:val="de-CH"/>
        </w:rPr>
        <w:lastRenderedPageBreak/>
        <w:br w:type="page"/>
      </w:r>
    </w:p>
    <w:tbl>
      <w:tblPr>
        <w:tblW w:w="7230" w:type="dxa"/>
        <w:tblBorders>
          <w:bottom w:val="double" w:sz="4" w:space="0" w:color="auto"/>
        </w:tblBorders>
        <w:tblLook w:val="00A0" w:firstRow="1" w:lastRow="0" w:firstColumn="1" w:lastColumn="0" w:noHBand="0" w:noVBand="0"/>
      </w:tblPr>
      <w:tblGrid>
        <w:gridCol w:w="3969"/>
        <w:gridCol w:w="1701"/>
        <w:gridCol w:w="1560"/>
      </w:tblGrid>
      <w:tr w:rsidR="00814ACA" w:rsidRPr="00291C67" w14:paraId="57072B6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7C0CFD0" w14:textId="0D9B7491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 w:rsidRPr="00712C18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lastRenderedPageBreak/>
              <w:t xml:space="preserve">Rechnung </w:t>
            </w:r>
            <w:r w:rsidRPr="00F44C5C">
              <w:rPr>
                <w:rFonts w:ascii="Dolder Frutiger Next Light" w:hAnsi="Dolder Frutiger Next Light"/>
                <w:b/>
                <w:bCs/>
                <w:sz w:val="21"/>
                <w:szCs w:val="21"/>
                <w:lang w:val="de-CH"/>
              </w:rPr>
              <w:t>Nachzahlgebühr {{ busse }}</w:t>
            </w:r>
          </w:p>
        </w:tc>
        <w:tc>
          <w:tcPr>
            <w:tcW w:w="1560" w:type="dxa"/>
            <w:vAlign w:val="bottom"/>
          </w:tcPr>
          <w:p w14:paraId="3AF152ED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083A39E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A3402B1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185822C2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236CE2A7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5059090C" w14:textId="77777777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vAlign w:val="bottom"/>
          </w:tcPr>
          <w:p w14:paraId="02BCE369" w14:textId="77777777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814ACA" w:rsidRPr="00291C67" w14:paraId="6B030A70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3E66AD79" w14:textId="3A4C8F93" w:rsidR="00814ACA" w:rsidRPr="009A1E71" w:rsidRDefault="00814ACA" w:rsidP="0060307E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Nachzahlgebühr</w:t>
            </w:r>
          </w:p>
        </w:tc>
        <w:tc>
          <w:tcPr>
            <w:tcW w:w="1560" w:type="dxa"/>
            <w:vAlign w:val="bottom"/>
          </w:tcPr>
          <w:p w14:paraId="0419C0B8" w14:textId="2F431223" w:rsidR="00814ACA" w:rsidRPr="00CD1FD3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CD1FD3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60.00</w:t>
            </w:r>
          </w:p>
        </w:tc>
      </w:tr>
      <w:tr w:rsidR="000739A7" w:rsidRPr="00291C67" w14:paraId="70F85957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317D34C9" w14:textId="679A2BFE" w:rsidR="000739A7" w:rsidRDefault="00B05A91" w:rsidP="0060307E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Halterabfrage Kanton</w:t>
            </w:r>
          </w:p>
        </w:tc>
        <w:tc>
          <w:tcPr>
            <w:tcW w:w="1560" w:type="dxa"/>
            <w:vAlign w:val="bottom"/>
          </w:tcPr>
          <w:p w14:paraId="2B5EDAB0" w14:textId="21FC8997" w:rsidR="000739A7" w:rsidRPr="00CD1FD3" w:rsidRDefault="00B05A91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CD1FD3">
              <w:rPr>
                <w:rFonts w:ascii="Dolder Frutiger Next Light" w:hAnsi="Dolder Frutiger Next Light"/>
                <w:sz w:val="21"/>
              </w:rPr>
              <w:t xml:space="preserve">CHF 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15.00</w:t>
            </w:r>
          </w:p>
        </w:tc>
      </w:tr>
      <w:tr w:rsidR="00814ACA" w:rsidRPr="00291C67" w14:paraId="1AE56292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1425054" w14:textId="408B2098" w:rsidR="00814ACA" w:rsidRPr="009A1E71" w:rsidRDefault="00814ACA" w:rsidP="00C13FF9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  <w:lang w:val="de-CH"/>
              </w:rPr>
              <w:t>Bearbeitungsaufwand</w:t>
            </w:r>
          </w:p>
        </w:tc>
        <w:tc>
          <w:tcPr>
            <w:tcW w:w="1560" w:type="dxa"/>
            <w:vAlign w:val="bottom"/>
          </w:tcPr>
          <w:p w14:paraId="28107857" w14:textId="3F6F00C3" w:rsidR="00814ACA" w:rsidRPr="00291C67" w:rsidRDefault="00814ACA" w:rsidP="00A73F14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="00B73A04">
              <w:rPr>
                <w:rFonts w:ascii="Dolder Frutiger Next Light" w:hAnsi="Dolder Frutiger Next Light"/>
                <w:sz w:val="21"/>
              </w:rPr>
              <w:t>5</w:t>
            </w:r>
            <w:r w:rsidR="00E30BF7">
              <w:rPr>
                <w:rFonts w:ascii="Dolder Frutiger Next Light" w:hAnsi="Dolder Frutiger Next Light"/>
                <w:sz w:val="21"/>
              </w:rPr>
              <w:t>0</w:t>
            </w:r>
            <w:r w:rsidR="00B73A04">
              <w:rPr>
                <w:rFonts w:ascii="Dolder Frutiger Next Light" w:hAnsi="Dolder Frutiger Next Light"/>
                <w:sz w:val="21"/>
              </w:rPr>
              <w:t>.00</w:t>
            </w:r>
          </w:p>
        </w:tc>
      </w:tr>
      <w:tr w:rsidR="00E30BF7" w14:paraId="19C0C483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54C82A" w14:textId="181C551A" w:rsidR="00E30BF7" w:rsidRPr="009A1E71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 1. Mahnschreiben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5C8FF542" w14:textId="7426AAB2" w:rsidR="00E30BF7" w:rsidRPr="00E30BF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 w:rsidRPr="00E30BF7">
              <w:rPr>
                <w:rFonts w:ascii="Dolder Frutiger Next Light" w:hAnsi="Dolder Frutiger Next Light"/>
                <w:sz w:val="21"/>
              </w:rPr>
              <w:t>1.20</w:t>
            </w:r>
          </w:p>
        </w:tc>
      </w:tr>
      <w:tr w:rsidR="00E30BF7" w14:paraId="4B88116B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4299340C" w14:textId="5CF49C7D" w:rsidR="00E30BF7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>Portokosten 2. Mahnschreiben (Einschreiben)</w:t>
            </w:r>
          </w:p>
        </w:tc>
        <w:tc>
          <w:tcPr>
            <w:tcW w:w="1560" w:type="dxa"/>
            <w:tcBorders>
              <w:bottom w:val="nil"/>
            </w:tcBorders>
            <w:vAlign w:val="bottom"/>
          </w:tcPr>
          <w:p w14:paraId="0A6E7B97" w14:textId="7DF24C82" w:rsidR="00E30BF7" w:rsidRPr="00291C6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  <w:r w:rsidRPr="00291C67">
              <w:rPr>
                <w:rFonts w:ascii="Dolder Frutiger Next Light" w:hAnsi="Dolder Frutiger Next Light"/>
                <w:sz w:val="21"/>
              </w:rPr>
              <w:t xml:space="preserve">CHF </w:t>
            </w:r>
            <w:r>
              <w:rPr>
                <w:rFonts w:ascii="Dolder Frutiger Next Light" w:hAnsi="Dolder Frutiger Next Light"/>
                <w:sz w:val="21"/>
              </w:rPr>
              <w:t>6</w:t>
            </w:r>
            <w:r>
              <w:rPr>
                <w:rFonts w:ascii="Dolder Frutiger Next Light" w:hAnsi="Dolder Frutiger Next Light"/>
                <w:sz w:val="21"/>
                <w:szCs w:val="21"/>
                <w:lang w:val="de-CH"/>
              </w:rPr>
              <w:t>.80</w:t>
            </w:r>
          </w:p>
        </w:tc>
      </w:tr>
      <w:tr w:rsidR="00E30BF7" w14:paraId="5E6D62BC" w14:textId="77777777" w:rsidTr="00CD1FD3">
        <w:trPr>
          <w:trHeight w:val="270"/>
        </w:trPr>
        <w:tc>
          <w:tcPr>
            <w:tcW w:w="5670" w:type="dxa"/>
            <w:gridSpan w:val="2"/>
            <w:vAlign w:val="bottom"/>
          </w:tcPr>
          <w:p w14:paraId="7174FF7D" w14:textId="77777777" w:rsidR="00E30BF7" w:rsidRPr="009A1E71" w:rsidRDefault="00E30BF7" w:rsidP="00E30BF7">
            <w:pPr>
              <w:rPr>
                <w:rFonts w:ascii="Dolder Frutiger Next Light" w:hAnsi="Dolder Frutiger Next Light"/>
                <w:sz w:val="21"/>
              </w:rPr>
            </w:pPr>
          </w:p>
        </w:tc>
        <w:tc>
          <w:tcPr>
            <w:tcW w:w="1560" w:type="dxa"/>
            <w:tcBorders>
              <w:bottom w:val="single" w:sz="12" w:space="0" w:color="auto"/>
            </w:tcBorders>
            <w:vAlign w:val="bottom"/>
          </w:tcPr>
          <w:p w14:paraId="307A49C9" w14:textId="77777777" w:rsidR="00E30BF7" w:rsidRPr="00291C67" w:rsidRDefault="00E30BF7" w:rsidP="00E30BF7">
            <w:pPr>
              <w:jc w:val="right"/>
              <w:rPr>
                <w:rFonts w:ascii="Dolder Frutiger Next Light" w:hAnsi="Dolder Frutiger Next Light"/>
                <w:sz w:val="21"/>
              </w:rPr>
            </w:pPr>
          </w:p>
        </w:tc>
      </w:tr>
      <w:tr w:rsidR="00E30BF7" w:rsidRPr="00701A33" w14:paraId="05D61E60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AE11BAA" w14:textId="5B000E38" w:rsidR="00E30BF7" w:rsidRPr="00291C67" w:rsidRDefault="00E30BF7" w:rsidP="00E30BF7">
            <w:pPr>
              <w:spacing w:line="263" w:lineRule="exact"/>
              <w:rPr>
                <w:rFonts w:ascii="Dolder Frutiger Next Light" w:hAnsi="Dolder Frutiger Next Light"/>
                <w:b/>
                <w:sz w:val="21"/>
                <w:lang w:val="fr-CH"/>
              </w:rPr>
            </w:pPr>
            <w:r w:rsidRPr="00291C67">
              <w:rPr>
                <w:rFonts w:ascii="Dolder Frutiger Next Light" w:hAnsi="Dolder Frutiger Next Light"/>
                <w:b/>
                <w:bCs/>
                <w:sz w:val="21"/>
                <w:lang w:val="fr-CH"/>
              </w:rPr>
              <w:t>Total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 xml:space="preserve"> inkl. MwSt. 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 xml:space="preserve">8.1 </w:t>
            </w:r>
            <w:r w:rsidRPr="00291C67">
              <w:rPr>
                <w:rFonts w:ascii="Dolder Frutiger Next Light" w:hAnsi="Dolder Frutiger Next Light"/>
                <w:sz w:val="21"/>
                <w:lang w:val="fr-CH"/>
              </w:rPr>
              <w:t>%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 xml:space="preserve"> (CHF </w:t>
            </w:r>
            <w:r w:rsidR="0043192B">
              <w:rPr>
                <w:rFonts w:ascii="Dolder Frutiger Next Light" w:hAnsi="Dolder Frutiger Next Light"/>
                <w:sz w:val="21"/>
                <w:lang w:val="fr-CH"/>
              </w:rPr>
              <w:t>9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>.</w:t>
            </w:r>
            <w:r w:rsidR="0043192B">
              <w:rPr>
                <w:rFonts w:ascii="Dolder Frutiger Next Light" w:hAnsi="Dolder Frutiger Next Light"/>
                <w:sz w:val="21"/>
                <w:lang w:val="fr-CH"/>
              </w:rPr>
              <w:t>67</w:t>
            </w:r>
            <w:r>
              <w:rPr>
                <w:rFonts w:ascii="Dolder Frutiger Next Light" w:hAnsi="Dolder Frutiger Next Light"/>
                <w:sz w:val="21"/>
                <w:lang w:val="fr-CH"/>
              </w:rPr>
              <w:t>)</w:t>
            </w:r>
          </w:p>
        </w:tc>
        <w:tc>
          <w:tcPr>
            <w:tcW w:w="1560" w:type="dxa"/>
            <w:tcBorders>
              <w:top w:val="single" w:sz="12" w:space="0" w:color="auto"/>
              <w:bottom w:val="double" w:sz="12" w:space="0" w:color="auto"/>
            </w:tcBorders>
            <w:vAlign w:val="bottom"/>
          </w:tcPr>
          <w:p w14:paraId="78EF0D17" w14:textId="07E97283" w:rsidR="00E30BF7" w:rsidRPr="00A73F14" w:rsidRDefault="00E30BF7" w:rsidP="00E30BF7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  <w:r w:rsidRPr="00A73F14">
              <w:rPr>
                <w:rFonts w:ascii="Dolder Frutiger Next Light" w:hAnsi="Dolder Frutiger Next Light"/>
                <w:b/>
                <w:sz w:val="21"/>
              </w:rPr>
              <w:t xml:space="preserve">CHF </w:t>
            </w:r>
            <w:r w:rsidR="0043192B">
              <w:rPr>
                <w:rFonts w:ascii="Dolder Frutiger Next Light" w:hAnsi="Dolder Frutiger Next Light"/>
                <w:b/>
                <w:sz w:val="21"/>
              </w:rPr>
              <w:t>133</w:t>
            </w:r>
            <w:r>
              <w:rPr>
                <w:rFonts w:ascii="Dolder Frutiger Next Light" w:hAnsi="Dolder Frutiger Next Light"/>
                <w:b/>
                <w:sz w:val="21"/>
              </w:rPr>
              <w:t>.00</w:t>
            </w:r>
          </w:p>
        </w:tc>
      </w:tr>
      <w:tr w:rsidR="00E30BF7" w:rsidRPr="00701A33" w14:paraId="3B0BC49B" w14:textId="77777777" w:rsidTr="00063CAD">
        <w:trPr>
          <w:trHeight w:val="270"/>
        </w:trPr>
        <w:tc>
          <w:tcPr>
            <w:tcW w:w="5670" w:type="dxa"/>
            <w:gridSpan w:val="2"/>
            <w:tcBorders>
              <w:bottom w:val="nil"/>
            </w:tcBorders>
            <w:vAlign w:val="bottom"/>
          </w:tcPr>
          <w:p w14:paraId="09139760" w14:textId="0A4AA01F" w:rsidR="00E30BF7" w:rsidRPr="00063CAD" w:rsidRDefault="00E30BF7" w:rsidP="00E30BF7">
            <w:pPr>
              <w:spacing w:line="263" w:lineRule="exact"/>
              <w:rPr>
                <w:rFonts w:ascii="Dolder Frutiger Next Light" w:hAnsi="Dolder Frutiger Next Light"/>
                <w:sz w:val="21"/>
                <w:lang w:val="fr-CH"/>
              </w:rPr>
            </w:pPr>
            <w:r w:rsidRPr="00063CAD">
              <w:rPr>
                <w:rFonts w:ascii="Dolder Frutiger Next Light" w:hAnsi="Dolder Frutiger Next Light"/>
                <w:sz w:val="21"/>
                <w:lang w:val="fr-CH"/>
              </w:rPr>
              <w:t>CHE-103.445.646 MWST</w:t>
            </w:r>
          </w:p>
        </w:tc>
        <w:tc>
          <w:tcPr>
            <w:tcW w:w="1560" w:type="dxa"/>
            <w:tcBorders>
              <w:top w:val="double" w:sz="12" w:space="0" w:color="auto"/>
              <w:bottom w:val="nil"/>
            </w:tcBorders>
            <w:vAlign w:val="bottom"/>
          </w:tcPr>
          <w:p w14:paraId="4FA2FE8A" w14:textId="77777777" w:rsidR="00E30BF7" w:rsidRPr="00A73F14" w:rsidRDefault="00E30BF7" w:rsidP="00E30BF7">
            <w:pPr>
              <w:spacing w:line="263" w:lineRule="exact"/>
              <w:jc w:val="right"/>
              <w:rPr>
                <w:rFonts w:ascii="Dolder Frutiger Next Light" w:hAnsi="Dolder Frutiger Next Light"/>
                <w:b/>
                <w:sz w:val="21"/>
              </w:rPr>
            </w:pPr>
          </w:p>
        </w:tc>
      </w:tr>
      <w:tr w:rsidR="00E30BF7" w:rsidRPr="0097745C" w14:paraId="4433DF0E" w14:textId="77777777" w:rsidTr="00063CAD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noWrap/>
            <w:vAlign w:val="bottom"/>
          </w:tcPr>
          <w:p w14:paraId="1B24887F" w14:textId="77777777" w:rsidR="00E30BF7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  <w:p w14:paraId="68EDE0D5" w14:textId="77777777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08D73C60" w14:textId="77777777" w:rsidR="00E30BF7" w:rsidRPr="0097745C" w:rsidRDefault="00E30BF7" w:rsidP="00E30BF7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E30BF7" w:rsidRPr="0097745C" w14:paraId="4DBF888B" w14:textId="77777777" w:rsidTr="00CD1FD3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5670" w:type="dxa"/>
            <w:gridSpan w:val="2"/>
            <w:tcBorders>
              <w:bottom w:val="nil"/>
            </w:tcBorders>
            <w:noWrap/>
            <w:vAlign w:val="bottom"/>
          </w:tcPr>
          <w:p w14:paraId="3FFE296F" w14:textId="0220FA79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Kontoinformation</w:t>
            </w:r>
          </w:p>
        </w:tc>
        <w:tc>
          <w:tcPr>
            <w:tcW w:w="1560" w:type="dxa"/>
            <w:tcBorders>
              <w:top w:val="nil"/>
              <w:bottom w:val="nil"/>
            </w:tcBorders>
            <w:noWrap/>
            <w:vAlign w:val="bottom"/>
          </w:tcPr>
          <w:p w14:paraId="148858B3" w14:textId="77777777" w:rsidR="00E30BF7" w:rsidRPr="0097745C" w:rsidRDefault="00E30BF7" w:rsidP="00E30BF7">
            <w:pPr>
              <w:jc w:val="right"/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</w:p>
        </w:tc>
      </w:tr>
      <w:tr w:rsidR="00E30BF7" w:rsidRPr="0097745C" w14:paraId="3B2E694F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2D8EF682" w14:textId="77777777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EB3FF7"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  <w:t>Dolder Eis &amp; Bad AG</w:t>
            </w:r>
          </w:p>
        </w:tc>
        <w:tc>
          <w:tcPr>
            <w:tcW w:w="3261" w:type="dxa"/>
            <w:gridSpan w:val="2"/>
            <w:vAlign w:val="bottom"/>
          </w:tcPr>
          <w:p w14:paraId="65319BAF" w14:textId="1A6A781E" w:rsidR="00E30BF7" w:rsidRPr="0097745C" w:rsidRDefault="00E30BF7" w:rsidP="00E30BF7">
            <w:pPr>
              <w:rPr>
                <w:rFonts w:ascii="Dolder Frutiger Next Light" w:hAnsi="Dolder Frutiger Next Light" w:cs="Arial"/>
                <w:sz w:val="21"/>
                <w:szCs w:val="21"/>
                <w:lang w:val="de-CH" w:eastAsia="de-CH"/>
              </w:rPr>
            </w:pPr>
            <w:r w:rsidRPr="00C85E93"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  <w:t>Kontonummer 251-835420.01D</w:t>
            </w:r>
          </w:p>
        </w:tc>
      </w:tr>
      <w:tr w:rsidR="00E30BF7" w:rsidRPr="0097745C" w14:paraId="6FAE11F0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3D27023A" w14:textId="74AB73D9" w:rsidR="00E30BF7" w:rsidRPr="00EB3FF7" w:rsidRDefault="00E30BF7" w:rsidP="00E30BF7">
            <w:pPr>
              <w:rPr>
                <w:rFonts w:ascii="Dolder Frutiger Next Light" w:hAnsi="Dolder Frutiger Next Light"/>
                <w:b/>
                <w:bCs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UBS AG</w:t>
            </w:r>
          </w:p>
        </w:tc>
        <w:tc>
          <w:tcPr>
            <w:tcW w:w="3261" w:type="dxa"/>
            <w:gridSpan w:val="2"/>
            <w:vAlign w:val="bottom"/>
          </w:tcPr>
          <w:p w14:paraId="1C8D316E" w14:textId="4BBBB45E" w:rsidR="00E30BF7" w:rsidRPr="00C85E93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Clearing 251</w:t>
            </w:r>
          </w:p>
        </w:tc>
      </w:tr>
      <w:tr w:rsidR="00E30BF7" w:rsidRPr="0097745C" w14:paraId="06C67F9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0A71D07C" w14:textId="087237EC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8098 Zürich</w:t>
            </w:r>
          </w:p>
        </w:tc>
        <w:tc>
          <w:tcPr>
            <w:tcW w:w="3261" w:type="dxa"/>
            <w:gridSpan w:val="2"/>
            <w:vAlign w:val="bottom"/>
          </w:tcPr>
          <w:p w14:paraId="4B57EA5B" w14:textId="23FF0AB1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 xml:space="preserve">IBAN </w:t>
            </w:r>
            <w: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CH20 0025 1251 8354 2001 D</w:t>
            </w:r>
          </w:p>
        </w:tc>
      </w:tr>
      <w:tr w:rsidR="00E30BF7" w:rsidRPr="0097745C" w14:paraId="1BAC9B0B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noWrap/>
            <w:vAlign w:val="bottom"/>
          </w:tcPr>
          <w:p w14:paraId="17FEC4B8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vAlign w:val="bottom"/>
          </w:tcPr>
          <w:p w14:paraId="23CD7274" w14:textId="7293D3E5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  <w:r w:rsidRPr="00DD5107"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  <w:t>BIC/Swift UBSWCHZH80A</w:t>
            </w:r>
          </w:p>
        </w:tc>
      </w:tr>
      <w:tr w:rsidR="00E30BF7" w:rsidRPr="0097745C" w14:paraId="4A268C73" w14:textId="77777777" w:rsidTr="005945D5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3969" w:type="dxa"/>
            <w:tcBorders>
              <w:bottom w:val="nil"/>
            </w:tcBorders>
            <w:noWrap/>
            <w:vAlign w:val="bottom"/>
          </w:tcPr>
          <w:p w14:paraId="16A033C3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  <w:tc>
          <w:tcPr>
            <w:tcW w:w="3261" w:type="dxa"/>
            <w:gridSpan w:val="2"/>
            <w:tcBorders>
              <w:bottom w:val="nil"/>
            </w:tcBorders>
            <w:vAlign w:val="bottom"/>
          </w:tcPr>
          <w:p w14:paraId="1AEE7C62" w14:textId="77777777" w:rsidR="00E30BF7" w:rsidRPr="00DD5107" w:rsidRDefault="00E30BF7" w:rsidP="00E30BF7">
            <w:pPr>
              <w:rPr>
                <w:rFonts w:ascii="Dolder Frutiger Next Light" w:hAnsi="Dolder Frutiger Next Light"/>
                <w:color w:val="808080" w:themeColor="background1" w:themeShade="80"/>
                <w:sz w:val="20"/>
                <w:lang w:val="en-US"/>
              </w:rPr>
            </w:pPr>
          </w:p>
        </w:tc>
      </w:tr>
      <w:tr w:rsidR="00E30BF7" w:rsidRPr="0097745C" w14:paraId="2CB1EDD9" w14:textId="77777777" w:rsidTr="00814ACA">
        <w:tblPrEx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18"/>
        </w:trPr>
        <w:tc>
          <w:tcPr>
            <w:tcW w:w="7230" w:type="dxa"/>
            <w:gridSpan w:val="3"/>
            <w:tcBorders>
              <w:bottom w:val="nil"/>
            </w:tcBorders>
            <w:noWrap/>
            <w:vAlign w:val="bottom"/>
          </w:tcPr>
          <w:p w14:paraId="132FD2AD" w14:textId="6760E595" w:rsidR="00E30BF7" w:rsidRPr="00814ACA" w:rsidRDefault="00E30BF7" w:rsidP="00E30BF7">
            <w:pPr>
              <w:spacing w:line="263" w:lineRule="exact"/>
              <w:rPr>
                <w:rFonts w:ascii="Dolder Frutiger Next Light" w:hAnsi="Dolder Frutiger Next Light"/>
                <w:sz w:val="21"/>
              </w:rPr>
            </w:pPr>
            <w:r>
              <w:rPr>
                <w:rFonts w:ascii="Dolder Frutiger Next Light" w:hAnsi="Dolder Frutiger Next Light"/>
                <w:sz w:val="21"/>
              </w:rPr>
              <w:t xml:space="preserve">zahlbar innert </w:t>
            </w:r>
            <w:r w:rsidR="000C647D">
              <w:rPr>
                <w:rFonts w:ascii="Dolder Frutiger Next Light" w:hAnsi="Dolder Frutiger Next Light"/>
                <w:sz w:val="21"/>
              </w:rPr>
              <w:t>7</w:t>
            </w:r>
            <w:r>
              <w:rPr>
                <w:rFonts w:ascii="Dolder Frutiger Next Light" w:hAnsi="Dolder Frutiger Next Light"/>
                <w:sz w:val="21"/>
              </w:rPr>
              <w:t xml:space="preserve"> Tage</w:t>
            </w:r>
          </w:p>
        </w:tc>
      </w:tr>
    </w:tbl>
    <w:p w14:paraId="199C4174" w14:textId="77777777" w:rsidR="00A73F14" w:rsidRDefault="00A73F14" w:rsidP="00814ACA">
      <w:pPr>
        <w:spacing w:line="263" w:lineRule="exact"/>
        <w:rPr>
          <w:rFonts w:ascii="Dolder Frutiger Next Light" w:hAnsi="Dolder Frutiger Next Light"/>
          <w:color w:val="808080" w:themeColor="background1" w:themeShade="80"/>
          <w:sz w:val="20"/>
        </w:rPr>
      </w:pPr>
    </w:p>
    <w:p w14:paraId="02D4F15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Dolder Sports</w:t>
      </w:r>
    </w:p>
    <w:p w14:paraId="3E3BE87B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</w:p>
    <w:p w14:paraId="1B5287E9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 xml:space="preserve">Dolder </w:t>
      </w:r>
      <w:r>
        <w:rPr>
          <w:rFonts w:ascii="Dolder Frutiger Next Light" w:hAnsi="Dolder Frutiger Next Light"/>
          <w:sz w:val="15"/>
          <w:szCs w:val="15"/>
        </w:rPr>
        <w:t>Eis &amp; Bad AG</w:t>
      </w:r>
    </w:p>
    <w:p w14:paraId="4834BC3A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Adlisbergstrasse 36</w:t>
      </w:r>
    </w:p>
    <w:p w14:paraId="2A25DAF5" w14:textId="77777777" w:rsidR="00A73F14" w:rsidRPr="009C3B84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8044 Zürich</w:t>
      </w:r>
    </w:p>
    <w:p w14:paraId="094DB356" w14:textId="77777777" w:rsidR="00A73F14" w:rsidRPr="009C3B84" w:rsidRDefault="00A73F14" w:rsidP="009323CC">
      <w:pPr>
        <w:framePr w:w="1786" w:hSpace="142" w:wrap="around" w:vAnchor="page" w:hAnchor="page" w:x="9663" w:y="14724"/>
        <w:tabs>
          <w:tab w:val="left" w:pos="249"/>
        </w:tabs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r w:rsidRPr="009C3B84">
        <w:rPr>
          <w:rFonts w:ascii="Dolder Frutiger Next Light" w:hAnsi="Dolder Frutiger Next Light"/>
          <w:sz w:val="15"/>
          <w:szCs w:val="15"/>
        </w:rPr>
        <w:t>Tel</w:t>
      </w:r>
      <w:r w:rsidRPr="009C3B84">
        <w:rPr>
          <w:rFonts w:ascii="Dolder Frutiger Next Light" w:hAnsi="Dolder Frutiger Next Light"/>
          <w:sz w:val="15"/>
          <w:szCs w:val="15"/>
        </w:rPr>
        <w:tab/>
        <w:t>+41 44 267 70 80</w:t>
      </w:r>
    </w:p>
    <w:p w14:paraId="04E5A4EA" w14:textId="77777777" w:rsidR="00A73F14" w:rsidRPr="00F53F2C" w:rsidRDefault="00A73F14" w:rsidP="009323CC">
      <w:pPr>
        <w:framePr w:w="1786" w:hSpace="142" w:wrap="around" w:vAnchor="page" w:hAnchor="page" w:x="9663" w:y="14724"/>
        <w:spacing w:line="204" w:lineRule="exact"/>
        <w:suppressOverlap/>
        <w:rPr>
          <w:rFonts w:ascii="Dolder Frutiger Next Light" w:hAnsi="Dolder Frutiger Next Light"/>
          <w:sz w:val="15"/>
          <w:szCs w:val="15"/>
        </w:rPr>
      </w:pPr>
      <w:hyperlink r:id="rId13" w:history="1">
        <w:r w:rsidRPr="00F53F2C">
          <w:rPr>
            <w:rFonts w:ascii="Dolder Frutiger Next Light" w:hAnsi="Dolder Frutiger Next Light"/>
            <w:sz w:val="15"/>
            <w:szCs w:val="15"/>
          </w:rPr>
          <w:t>info@doldersports.com</w:t>
        </w:r>
      </w:hyperlink>
    </w:p>
    <w:p w14:paraId="78F46119" w14:textId="77777777" w:rsidR="00A73F14" w:rsidRPr="00A73F14" w:rsidRDefault="00A73F14" w:rsidP="009323CC">
      <w:pPr>
        <w:framePr w:w="1786" w:hSpace="142" w:wrap="around" w:vAnchor="page" w:hAnchor="page" w:x="9663" w:y="14724"/>
        <w:spacing w:line="263" w:lineRule="exact"/>
        <w:suppressOverlap/>
        <w:rPr>
          <w:rFonts w:ascii="Dolder Frutiger Next Light" w:hAnsi="Dolder Frutiger Next Light"/>
          <w:b/>
          <w:bCs/>
          <w:sz w:val="21"/>
        </w:rPr>
      </w:pPr>
      <w:r w:rsidRPr="00A73F14">
        <w:rPr>
          <w:rFonts w:ascii="Dolder Frutiger Next Light" w:hAnsi="Dolder Frutiger Next Light"/>
          <w:sz w:val="15"/>
          <w:szCs w:val="15"/>
        </w:rPr>
        <w:t>www.doldersports.com</w:t>
      </w:r>
    </w:p>
    <w:p w14:paraId="52F538E2" w14:textId="0CB42A66" w:rsidR="006838D0" w:rsidRDefault="00971FBF" w:rsidP="00677BE4">
      <w:pPr>
        <w:tabs>
          <w:tab w:val="left" w:pos="1230"/>
        </w:tabs>
        <w:rPr>
          <w:rFonts w:ascii="Dolder Frutiger Next Light" w:hAnsi="Dolder Frutiger Next Light"/>
        </w:rPr>
      </w:pPr>
      <w:r>
        <w:rPr>
          <w:rFonts w:ascii="Dolder Frutiger Next Light" w:hAnsi="Dolder Frutiger Next Light"/>
          <w:noProof/>
          <w:sz w:val="21"/>
        </w:rPr>
        <w:drawing>
          <wp:anchor distT="0" distB="0" distL="114300" distR="114300" simplePos="0" relativeHeight="251659264" behindDoc="1" locked="0" layoutInCell="1" allowOverlap="1" wp14:anchorId="1A1EBDD8" wp14:editId="69188E0B">
            <wp:simplePos x="0" y="0"/>
            <wp:positionH relativeFrom="page">
              <wp:posOffset>-17780</wp:posOffset>
            </wp:positionH>
            <wp:positionV relativeFrom="paragraph">
              <wp:posOffset>1209675</wp:posOffset>
            </wp:positionV>
            <wp:extent cx="7585200" cy="3830400"/>
            <wp:effectExtent l="0" t="0" r="0" b="0"/>
            <wp:wrapNone/>
            <wp:docPr id="942008433" name="Grafik 1" descr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08433" name="Grafik 1" descr="q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200" cy="38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38D0" w:rsidSect="00D1190E">
      <w:headerReference w:type="default" r:id="rId15"/>
      <w:pgSz w:w="11900" w:h="16840" w:code="9"/>
      <w:pgMar w:top="2268" w:right="1977" w:bottom="1418" w:left="2268" w:header="3034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8844A" w14:textId="77777777" w:rsidR="00804262" w:rsidRDefault="00804262">
      <w:r>
        <w:separator/>
      </w:r>
    </w:p>
  </w:endnote>
  <w:endnote w:type="continuationSeparator" w:id="0">
    <w:p w14:paraId="0F3FB910" w14:textId="77777777" w:rsidR="00804262" w:rsidRDefault="00804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Lucida Grand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Dolder Frutiger Next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Next LT Light">
    <w:altName w:val="Tahoma"/>
    <w:charset w:val="00"/>
    <w:family w:val="swiss"/>
    <w:pitch w:val="variable"/>
    <w:sig w:usb0="A00000AF" w:usb1="40002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29570" w14:textId="77777777" w:rsidR="00804262" w:rsidRDefault="00804262">
      <w:r>
        <w:separator/>
      </w:r>
    </w:p>
  </w:footnote>
  <w:footnote w:type="continuationSeparator" w:id="0">
    <w:p w14:paraId="37502D79" w14:textId="77777777" w:rsidR="00804262" w:rsidRDefault="00804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477D" w14:textId="70C44D55" w:rsidR="009C195F" w:rsidRDefault="00CB6396">
    <w:pPr>
      <w:pStyle w:val="Kopfzeile"/>
      <w:rPr>
        <w:rFonts w:ascii="FrutigerNext LT Light" w:hAnsi="FrutigerNext LT Light"/>
        <w:sz w:val="21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480D7DE" wp14:editId="1062A77E">
          <wp:simplePos x="0" y="0"/>
          <wp:positionH relativeFrom="column">
            <wp:posOffset>-933450</wp:posOffset>
          </wp:positionH>
          <wp:positionV relativeFrom="paragraph">
            <wp:posOffset>-1648460</wp:posOffset>
          </wp:positionV>
          <wp:extent cx="3089275" cy="386715"/>
          <wp:effectExtent l="0" t="0" r="0" b="0"/>
          <wp:wrapNone/>
          <wp:docPr id="9" name="Bild 16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Bild 16" descr="Ein Bild, das Text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9275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30C56"/>
    <w:multiLevelType w:val="hybridMultilevel"/>
    <w:tmpl w:val="2F0642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21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26"/>
    <w:rsid w:val="00001EDD"/>
    <w:rsid w:val="0000490B"/>
    <w:rsid w:val="00007AA2"/>
    <w:rsid w:val="00012069"/>
    <w:rsid w:val="00016B57"/>
    <w:rsid w:val="00016D51"/>
    <w:rsid w:val="00017E03"/>
    <w:rsid w:val="00021554"/>
    <w:rsid w:val="00026192"/>
    <w:rsid w:val="00030D67"/>
    <w:rsid w:val="0004197A"/>
    <w:rsid w:val="00043ED4"/>
    <w:rsid w:val="0004506C"/>
    <w:rsid w:val="000552C4"/>
    <w:rsid w:val="00063CAD"/>
    <w:rsid w:val="00065494"/>
    <w:rsid w:val="00066431"/>
    <w:rsid w:val="000739A7"/>
    <w:rsid w:val="000808C5"/>
    <w:rsid w:val="00085C9F"/>
    <w:rsid w:val="0009413C"/>
    <w:rsid w:val="0009446C"/>
    <w:rsid w:val="00094F4B"/>
    <w:rsid w:val="000B38DA"/>
    <w:rsid w:val="000B524D"/>
    <w:rsid w:val="000B546C"/>
    <w:rsid w:val="000C0994"/>
    <w:rsid w:val="000C647D"/>
    <w:rsid w:val="000C759C"/>
    <w:rsid w:val="000D57F0"/>
    <w:rsid w:val="000F2871"/>
    <w:rsid w:val="00102465"/>
    <w:rsid w:val="00103181"/>
    <w:rsid w:val="0010774B"/>
    <w:rsid w:val="0011421D"/>
    <w:rsid w:val="001154E1"/>
    <w:rsid w:val="00117382"/>
    <w:rsid w:val="00135EFD"/>
    <w:rsid w:val="00155377"/>
    <w:rsid w:val="00163DEE"/>
    <w:rsid w:val="00170D60"/>
    <w:rsid w:val="00170E35"/>
    <w:rsid w:val="00171D81"/>
    <w:rsid w:val="0017627E"/>
    <w:rsid w:val="0018401F"/>
    <w:rsid w:val="00194971"/>
    <w:rsid w:val="00195404"/>
    <w:rsid w:val="001A363A"/>
    <w:rsid w:val="001A36B4"/>
    <w:rsid w:val="001A64E5"/>
    <w:rsid w:val="001B0424"/>
    <w:rsid w:val="001C0121"/>
    <w:rsid w:val="001C37BF"/>
    <w:rsid w:val="001D7386"/>
    <w:rsid w:val="001D7610"/>
    <w:rsid w:val="001E14E6"/>
    <w:rsid w:val="001E1B87"/>
    <w:rsid w:val="001E5302"/>
    <w:rsid w:val="001E54DA"/>
    <w:rsid w:val="001E6493"/>
    <w:rsid w:val="00202C94"/>
    <w:rsid w:val="002054F3"/>
    <w:rsid w:val="002058DC"/>
    <w:rsid w:val="00205927"/>
    <w:rsid w:val="00206865"/>
    <w:rsid w:val="00214577"/>
    <w:rsid w:val="002322C7"/>
    <w:rsid w:val="00233A81"/>
    <w:rsid w:val="00243F5A"/>
    <w:rsid w:val="002467CB"/>
    <w:rsid w:val="00251720"/>
    <w:rsid w:val="002566B0"/>
    <w:rsid w:val="00256C5C"/>
    <w:rsid w:val="00260066"/>
    <w:rsid w:val="00260240"/>
    <w:rsid w:val="00284727"/>
    <w:rsid w:val="0029172E"/>
    <w:rsid w:val="00291C67"/>
    <w:rsid w:val="00293EC4"/>
    <w:rsid w:val="002B29BF"/>
    <w:rsid w:val="002B49A1"/>
    <w:rsid w:val="002C06FF"/>
    <w:rsid w:val="002C3B35"/>
    <w:rsid w:val="002D4269"/>
    <w:rsid w:val="002F2B46"/>
    <w:rsid w:val="002F5638"/>
    <w:rsid w:val="002F72F2"/>
    <w:rsid w:val="002F7B4C"/>
    <w:rsid w:val="003051E0"/>
    <w:rsid w:val="0031053A"/>
    <w:rsid w:val="00315685"/>
    <w:rsid w:val="00323001"/>
    <w:rsid w:val="00326451"/>
    <w:rsid w:val="003345EB"/>
    <w:rsid w:val="003350E5"/>
    <w:rsid w:val="00335228"/>
    <w:rsid w:val="00351BA6"/>
    <w:rsid w:val="00361B67"/>
    <w:rsid w:val="00361F57"/>
    <w:rsid w:val="0036766B"/>
    <w:rsid w:val="00373548"/>
    <w:rsid w:val="003757D0"/>
    <w:rsid w:val="003876B0"/>
    <w:rsid w:val="00393B2D"/>
    <w:rsid w:val="003945C1"/>
    <w:rsid w:val="003A4813"/>
    <w:rsid w:val="003A60E5"/>
    <w:rsid w:val="003A7629"/>
    <w:rsid w:val="003B0D8F"/>
    <w:rsid w:val="003B3641"/>
    <w:rsid w:val="003B6846"/>
    <w:rsid w:val="003B71D3"/>
    <w:rsid w:val="003C3936"/>
    <w:rsid w:val="003C4AC2"/>
    <w:rsid w:val="003D161C"/>
    <w:rsid w:val="003D3FC0"/>
    <w:rsid w:val="003F0135"/>
    <w:rsid w:val="003F269E"/>
    <w:rsid w:val="003F29F1"/>
    <w:rsid w:val="00400EA9"/>
    <w:rsid w:val="00402D1C"/>
    <w:rsid w:val="00412072"/>
    <w:rsid w:val="00417BB8"/>
    <w:rsid w:val="00420509"/>
    <w:rsid w:val="004242C8"/>
    <w:rsid w:val="00424E23"/>
    <w:rsid w:val="0043192B"/>
    <w:rsid w:val="00434816"/>
    <w:rsid w:val="00437437"/>
    <w:rsid w:val="00437F91"/>
    <w:rsid w:val="00442367"/>
    <w:rsid w:val="00471B9A"/>
    <w:rsid w:val="0048319A"/>
    <w:rsid w:val="0048636C"/>
    <w:rsid w:val="0049012B"/>
    <w:rsid w:val="00492EBD"/>
    <w:rsid w:val="00495393"/>
    <w:rsid w:val="004B4156"/>
    <w:rsid w:val="004B4AFA"/>
    <w:rsid w:val="004D0DD8"/>
    <w:rsid w:val="004D4561"/>
    <w:rsid w:val="004D5DE2"/>
    <w:rsid w:val="004E1ADB"/>
    <w:rsid w:val="004E5314"/>
    <w:rsid w:val="00510C2C"/>
    <w:rsid w:val="0051221D"/>
    <w:rsid w:val="00515AF4"/>
    <w:rsid w:val="0052049C"/>
    <w:rsid w:val="0053048E"/>
    <w:rsid w:val="00531B18"/>
    <w:rsid w:val="00531C60"/>
    <w:rsid w:val="00534C1E"/>
    <w:rsid w:val="005375E7"/>
    <w:rsid w:val="00541E6F"/>
    <w:rsid w:val="0055503B"/>
    <w:rsid w:val="0055682D"/>
    <w:rsid w:val="0055706F"/>
    <w:rsid w:val="00561AFF"/>
    <w:rsid w:val="00562DB8"/>
    <w:rsid w:val="005654C9"/>
    <w:rsid w:val="00566F4E"/>
    <w:rsid w:val="00574548"/>
    <w:rsid w:val="00583CF2"/>
    <w:rsid w:val="00593025"/>
    <w:rsid w:val="005945D5"/>
    <w:rsid w:val="005B08EF"/>
    <w:rsid w:val="005B4EE4"/>
    <w:rsid w:val="005B5D54"/>
    <w:rsid w:val="005D37B3"/>
    <w:rsid w:val="005D7D31"/>
    <w:rsid w:val="005E1A59"/>
    <w:rsid w:val="005E3D8D"/>
    <w:rsid w:val="005E41CE"/>
    <w:rsid w:val="005F2684"/>
    <w:rsid w:val="006042ED"/>
    <w:rsid w:val="00606CC3"/>
    <w:rsid w:val="00610319"/>
    <w:rsid w:val="00610DA8"/>
    <w:rsid w:val="006239F5"/>
    <w:rsid w:val="00634BDD"/>
    <w:rsid w:val="00634CF3"/>
    <w:rsid w:val="00635C11"/>
    <w:rsid w:val="006377AF"/>
    <w:rsid w:val="006403C3"/>
    <w:rsid w:val="0064232A"/>
    <w:rsid w:val="006448F0"/>
    <w:rsid w:val="0065259A"/>
    <w:rsid w:val="00654403"/>
    <w:rsid w:val="00660B0E"/>
    <w:rsid w:val="00664636"/>
    <w:rsid w:val="00665217"/>
    <w:rsid w:val="00667313"/>
    <w:rsid w:val="00674320"/>
    <w:rsid w:val="00677BE4"/>
    <w:rsid w:val="006838D0"/>
    <w:rsid w:val="00693A97"/>
    <w:rsid w:val="00695CE6"/>
    <w:rsid w:val="006974C4"/>
    <w:rsid w:val="006A003E"/>
    <w:rsid w:val="006A2796"/>
    <w:rsid w:val="006A5D4A"/>
    <w:rsid w:val="006B3EBB"/>
    <w:rsid w:val="006C2EE6"/>
    <w:rsid w:val="006C3576"/>
    <w:rsid w:val="006C4497"/>
    <w:rsid w:val="006D076C"/>
    <w:rsid w:val="006D4427"/>
    <w:rsid w:val="006D6BBF"/>
    <w:rsid w:val="006E14BA"/>
    <w:rsid w:val="006E3ACC"/>
    <w:rsid w:val="006F5C34"/>
    <w:rsid w:val="006F7F34"/>
    <w:rsid w:val="00701A33"/>
    <w:rsid w:val="00712C18"/>
    <w:rsid w:val="007176F6"/>
    <w:rsid w:val="00721350"/>
    <w:rsid w:val="007265CF"/>
    <w:rsid w:val="0074292B"/>
    <w:rsid w:val="00744F97"/>
    <w:rsid w:val="007477C7"/>
    <w:rsid w:val="00750D8A"/>
    <w:rsid w:val="00751C95"/>
    <w:rsid w:val="00756CFC"/>
    <w:rsid w:val="00762A7C"/>
    <w:rsid w:val="00776606"/>
    <w:rsid w:val="00776707"/>
    <w:rsid w:val="0078422A"/>
    <w:rsid w:val="00790B4E"/>
    <w:rsid w:val="00790E9B"/>
    <w:rsid w:val="007B0312"/>
    <w:rsid w:val="007B26F0"/>
    <w:rsid w:val="007B3AC0"/>
    <w:rsid w:val="007B5311"/>
    <w:rsid w:val="007D2837"/>
    <w:rsid w:val="007D6B42"/>
    <w:rsid w:val="007D709B"/>
    <w:rsid w:val="007E07BD"/>
    <w:rsid w:val="007E3028"/>
    <w:rsid w:val="007F7EFA"/>
    <w:rsid w:val="00804262"/>
    <w:rsid w:val="008065CB"/>
    <w:rsid w:val="00812A7F"/>
    <w:rsid w:val="00814ACA"/>
    <w:rsid w:val="00820391"/>
    <w:rsid w:val="0082385D"/>
    <w:rsid w:val="0082689D"/>
    <w:rsid w:val="00826DEF"/>
    <w:rsid w:val="0083054B"/>
    <w:rsid w:val="00833718"/>
    <w:rsid w:val="00842E34"/>
    <w:rsid w:val="008452BB"/>
    <w:rsid w:val="00850A33"/>
    <w:rsid w:val="0085504A"/>
    <w:rsid w:val="00855548"/>
    <w:rsid w:val="00860983"/>
    <w:rsid w:val="00860F5A"/>
    <w:rsid w:val="008643F0"/>
    <w:rsid w:val="00867B60"/>
    <w:rsid w:val="00874088"/>
    <w:rsid w:val="00874E5C"/>
    <w:rsid w:val="00877709"/>
    <w:rsid w:val="00892750"/>
    <w:rsid w:val="00894304"/>
    <w:rsid w:val="00894B7E"/>
    <w:rsid w:val="0089713D"/>
    <w:rsid w:val="008A1871"/>
    <w:rsid w:val="008A5467"/>
    <w:rsid w:val="008A6FFE"/>
    <w:rsid w:val="008A7B85"/>
    <w:rsid w:val="008B7C58"/>
    <w:rsid w:val="008C47FA"/>
    <w:rsid w:val="008C6B2E"/>
    <w:rsid w:val="008D1DE4"/>
    <w:rsid w:val="008D7797"/>
    <w:rsid w:val="008F0692"/>
    <w:rsid w:val="008F0901"/>
    <w:rsid w:val="008F1D80"/>
    <w:rsid w:val="00905E50"/>
    <w:rsid w:val="00907C6D"/>
    <w:rsid w:val="0091175D"/>
    <w:rsid w:val="00916950"/>
    <w:rsid w:val="009172E1"/>
    <w:rsid w:val="00920C51"/>
    <w:rsid w:val="00924CF2"/>
    <w:rsid w:val="00925A5C"/>
    <w:rsid w:val="009271C9"/>
    <w:rsid w:val="00927549"/>
    <w:rsid w:val="00927792"/>
    <w:rsid w:val="00930AC2"/>
    <w:rsid w:val="009323CC"/>
    <w:rsid w:val="00934406"/>
    <w:rsid w:val="00940C2B"/>
    <w:rsid w:val="009419CD"/>
    <w:rsid w:val="00943894"/>
    <w:rsid w:val="009518C1"/>
    <w:rsid w:val="0096309C"/>
    <w:rsid w:val="009675AB"/>
    <w:rsid w:val="00970C9D"/>
    <w:rsid w:val="00971FBF"/>
    <w:rsid w:val="009763D6"/>
    <w:rsid w:val="00976647"/>
    <w:rsid w:val="0097745C"/>
    <w:rsid w:val="00995190"/>
    <w:rsid w:val="009A1E71"/>
    <w:rsid w:val="009B5C85"/>
    <w:rsid w:val="009C195F"/>
    <w:rsid w:val="009C3B84"/>
    <w:rsid w:val="009C7CA6"/>
    <w:rsid w:val="009D1FC5"/>
    <w:rsid w:val="009D6DCA"/>
    <w:rsid w:val="009E5221"/>
    <w:rsid w:val="009E62AC"/>
    <w:rsid w:val="009F0396"/>
    <w:rsid w:val="00A017A6"/>
    <w:rsid w:val="00A073D1"/>
    <w:rsid w:val="00A112F0"/>
    <w:rsid w:val="00A14006"/>
    <w:rsid w:val="00A150DF"/>
    <w:rsid w:val="00A2623B"/>
    <w:rsid w:val="00A36DC0"/>
    <w:rsid w:val="00A37B66"/>
    <w:rsid w:val="00A402A7"/>
    <w:rsid w:val="00A4316D"/>
    <w:rsid w:val="00A43220"/>
    <w:rsid w:val="00A47F38"/>
    <w:rsid w:val="00A50F18"/>
    <w:rsid w:val="00A53C89"/>
    <w:rsid w:val="00A6098E"/>
    <w:rsid w:val="00A6762A"/>
    <w:rsid w:val="00A73F14"/>
    <w:rsid w:val="00A75433"/>
    <w:rsid w:val="00A75E00"/>
    <w:rsid w:val="00A84A94"/>
    <w:rsid w:val="00A85291"/>
    <w:rsid w:val="00A96755"/>
    <w:rsid w:val="00AA4820"/>
    <w:rsid w:val="00AA5A49"/>
    <w:rsid w:val="00AA5EB4"/>
    <w:rsid w:val="00AB3848"/>
    <w:rsid w:val="00AB46DD"/>
    <w:rsid w:val="00AC0DE9"/>
    <w:rsid w:val="00AC0E80"/>
    <w:rsid w:val="00AC1912"/>
    <w:rsid w:val="00AD5FC8"/>
    <w:rsid w:val="00AE48FF"/>
    <w:rsid w:val="00AE50E6"/>
    <w:rsid w:val="00AE6FFC"/>
    <w:rsid w:val="00AE7D74"/>
    <w:rsid w:val="00B0070E"/>
    <w:rsid w:val="00B01893"/>
    <w:rsid w:val="00B05A91"/>
    <w:rsid w:val="00B10AA3"/>
    <w:rsid w:val="00B11454"/>
    <w:rsid w:val="00B12318"/>
    <w:rsid w:val="00B35021"/>
    <w:rsid w:val="00B3738A"/>
    <w:rsid w:val="00B373D1"/>
    <w:rsid w:val="00B43E26"/>
    <w:rsid w:val="00B443CA"/>
    <w:rsid w:val="00B449EE"/>
    <w:rsid w:val="00B45223"/>
    <w:rsid w:val="00B50926"/>
    <w:rsid w:val="00B51144"/>
    <w:rsid w:val="00B66B0D"/>
    <w:rsid w:val="00B707FA"/>
    <w:rsid w:val="00B73A04"/>
    <w:rsid w:val="00B7596F"/>
    <w:rsid w:val="00B864B8"/>
    <w:rsid w:val="00B93C47"/>
    <w:rsid w:val="00BA3B59"/>
    <w:rsid w:val="00BC01ED"/>
    <w:rsid w:val="00BC7475"/>
    <w:rsid w:val="00BC7E33"/>
    <w:rsid w:val="00BD042C"/>
    <w:rsid w:val="00BD282F"/>
    <w:rsid w:val="00BE0325"/>
    <w:rsid w:val="00BE4616"/>
    <w:rsid w:val="00BE62E0"/>
    <w:rsid w:val="00BF4A7A"/>
    <w:rsid w:val="00C039EF"/>
    <w:rsid w:val="00C04D1D"/>
    <w:rsid w:val="00C14B4A"/>
    <w:rsid w:val="00C16B4E"/>
    <w:rsid w:val="00C3054F"/>
    <w:rsid w:val="00C31721"/>
    <w:rsid w:val="00C36C0D"/>
    <w:rsid w:val="00C47DBF"/>
    <w:rsid w:val="00C50FC8"/>
    <w:rsid w:val="00C850E0"/>
    <w:rsid w:val="00C85E93"/>
    <w:rsid w:val="00C86DB3"/>
    <w:rsid w:val="00C87045"/>
    <w:rsid w:val="00C959DD"/>
    <w:rsid w:val="00CB1E3F"/>
    <w:rsid w:val="00CB6396"/>
    <w:rsid w:val="00CB70D8"/>
    <w:rsid w:val="00CC0D56"/>
    <w:rsid w:val="00CC3163"/>
    <w:rsid w:val="00CC62A6"/>
    <w:rsid w:val="00CD1FD3"/>
    <w:rsid w:val="00CD335A"/>
    <w:rsid w:val="00CD5909"/>
    <w:rsid w:val="00CE059C"/>
    <w:rsid w:val="00CE4F7B"/>
    <w:rsid w:val="00CF171B"/>
    <w:rsid w:val="00D11305"/>
    <w:rsid w:val="00D1190E"/>
    <w:rsid w:val="00D14C07"/>
    <w:rsid w:val="00D15264"/>
    <w:rsid w:val="00D24D73"/>
    <w:rsid w:val="00D32451"/>
    <w:rsid w:val="00D35CAF"/>
    <w:rsid w:val="00D3756E"/>
    <w:rsid w:val="00D40676"/>
    <w:rsid w:val="00D44CC8"/>
    <w:rsid w:val="00D52047"/>
    <w:rsid w:val="00D57A29"/>
    <w:rsid w:val="00D60312"/>
    <w:rsid w:val="00D67DA4"/>
    <w:rsid w:val="00D74F02"/>
    <w:rsid w:val="00D80998"/>
    <w:rsid w:val="00D81B45"/>
    <w:rsid w:val="00D86E52"/>
    <w:rsid w:val="00D9604A"/>
    <w:rsid w:val="00D97095"/>
    <w:rsid w:val="00DA2282"/>
    <w:rsid w:val="00DA4A06"/>
    <w:rsid w:val="00DB105D"/>
    <w:rsid w:val="00DB135F"/>
    <w:rsid w:val="00DB1DC9"/>
    <w:rsid w:val="00DC136F"/>
    <w:rsid w:val="00DC18F7"/>
    <w:rsid w:val="00DC1FEA"/>
    <w:rsid w:val="00DC44A1"/>
    <w:rsid w:val="00DD4001"/>
    <w:rsid w:val="00DD4BC9"/>
    <w:rsid w:val="00DD5107"/>
    <w:rsid w:val="00DE7ACB"/>
    <w:rsid w:val="00DF31B5"/>
    <w:rsid w:val="00E03045"/>
    <w:rsid w:val="00E0577A"/>
    <w:rsid w:val="00E05A28"/>
    <w:rsid w:val="00E214E6"/>
    <w:rsid w:val="00E30BF7"/>
    <w:rsid w:val="00E40345"/>
    <w:rsid w:val="00E413C5"/>
    <w:rsid w:val="00E429A4"/>
    <w:rsid w:val="00E56EA3"/>
    <w:rsid w:val="00E6385B"/>
    <w:rsid w:val="00E64F4A"/>
    <w:rsid w:val="00E67344"/>
    <w:rsid w:val="00E755B9"/>
    <w:rsid w:val="00E75C98"/>
    <w:rsid w:val="00E826BA"/>
    <w:rsid w:val="00E96313"/>
    <w:rsid w:val="00EA1557"/>
    <w:rsid w:val="00EA4B6A"/>
    <w:rsid w:val="00EB06D2"/>
    <w:rsid w:val="00EB28C7"/>
    <w:rsid w:val="00EB3C26"/>
    <w:rsid w:val="00EB3FF7"/>
    <w:rsid w:val="00EB6C45"/>
    <w:rsid w:val="00EC12B3"/>
    <w:rsid w:val="00EC3A85"/>
    <w:rsid w:val="00EC43BC"/>
    <w:rsid w:val="00EC578A"/>
    <w:rsid w:val="00EE437B"/>
    <w:rsid w:val="00EE72A3"/>
    <w:rsid w:val="00EF0527"/>
    <w:rsid w:val="00EF1F80"/>
    <w:rsid w:val="00F0138B"/>
    <w:rsid w:val="00F020A1"/>
    <w:rsid w:val="00F03592"/>
    <w:rsid w:val="00F053A1"/>
    <w:rsid w:val="00F118A5"/>
    <w:rsid w:val="00F11E26"/>
    <w:rsid w:val="00F13E15"/>
    <w:rsid w:val="00F230FF"/>
    <w:rsid w:val="00F23159"/>
    <w:rsid w:val="00F234B3"/>
    <w:rsid w:val="00F42A93"/>
    <w:rsid w:val="00F43B65"/>
    <w:rsid w:val="00F44C5C"/>
    <w:rsid w:val="00F46A72"/>
    <w:rsid w:val="00F506AB"/>
    <w:rsid w:val="00F50A63"/>
    <w:rsid w:val="00F51ED3"/>
    <w:rsid w:val="00F52167"/>
    <w:rsid w:val="00F53F2C"/>
    <w:rsid w:val="00F54EE4"/>
    <w:rsid w:val="00F65B2B"/>
    <w:rsid w:val="00F757CB"/>
    <w:rsid w:val="00F83C8E"/>
    <w:rsid w:val="00F87F21"/>
    <w:rsid w:val="00F9265C"/>
    <w:rsid w:val="00F93B85"/>
    <w:rsid w:val="00FA6025"/>
    <w:rsid w:val="00FA7685"/>
    <w:rsid w:val="00FA76AB"/>
    <w:rsid w:val="00FB1167"/>
    <w:rsid w:val="00FB6FC9"/>
    <w:rsid w:val="00FC0744"/>
    <w:rsid w:val="00FC7BC5"/>
    <w:rsid w:val="00FE6EA4"/>
    <w:rsid w:val="00FE709B"/>
    <w:rsid w:val="00FF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02EE7F"/>
  <w15:chartTrackingRefBased/>
  <w15:docId w15:val="{1F9AD05C-29F0-4A72-8C34-DC83C140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14ACA"/>
    <w:rPr>
      <w:sz w:val="24"/>
      <w:lang w:val="de-DE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Pr>
      <w:rFonts w:ascii="Lucida Grande" w:hAnsi="Lucida Grande"/>
      <w:sz w:val="18"/>
      <w:szCs w:val="18"/>
    </w:rPr>
  </w:style>
  <w:style w:type="table" w:styleId="Tabellenraster">
    <w:name w:val="Table Grid"/>
    <w:basedOn w:val="NormaleTabelle"/>
    <w:rsid w:val="00B114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rsid w:val="00F53F2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3F2C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EB6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info@doldersports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info@doldersports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~1\TRAINI~1.RES\LOKALE~1\Temp\Tempor&#228;res%20Verzeichnis%202%20f&#252;r%20Briefvorlagen.zip\Briefvorlagen\Brief_KEB_d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5545222FDB334D86E267AFDAC71A22" ma:contentTypeVersion="20" ma:contentTypeDescription="Ein neues Dokument erstellen." ma:contentTypeScope="" ma:versionID="25577ee30b70e85216e295259db1f2b8">
  <xsd:schema xmlns:xsd="http://www.w3.org/2001/XMLSchema" xmlns:xs="http://www.w3.org/2001/XMLSchema" xmlns:p="http://schemas.microsoft.com/office/2006/metadata/properties" xmlns:ns2="89ea76f3-cefd-47ad-9963-224085f50d1c" xmlns:ns3="6f359263-1268-4792-951a-c597b8194225" targetNamespace="http://schemas.microsoft.com/office/2006/metadata/properties" ma:root="true" ma:fieldsID="eaf2192a70e95d9be8e3885577e48618" ns2:_="" ns3:_="">
    <xsd:import namespace="89ea76f3-cefd-47ad-9963-224085f50d1c"/>
    <xsd:import namespace="6f359263-1268-4792-951a-c597b8194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Note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ea76f3-cefd-47ad-9963-224085f50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981739d0-6329-47cf-afa4-d7b37f7c8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Notes" ma:index="22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359263-1268-4792-951a-c597b819422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0ab7e09-df57-4ebb-8261-60feefc74fa5}" ma:internalName="TaxCatchAll" ma:showField="CatchAllData" ma:web="6f359263-1268-4792-951a-c597b8194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359263-1268-4792-951a-c597b8194225" xsi:nil="true"/>
    <lcf76f155ced4ddcb4097134ff3c332f xmlns="89ea76f3-cefd-47ad-9963-224085f50d1c">
      <Terms xmlns="http://schemas.microsoft.com/office/infopath/2007/PartnerControls"/>
    </lcf76f155ced4ddcb4097134ff3c332f>
    <Notes xmlns="89ea76f3-cefd-47ad-9963-224085f50d1c" xsi:nil="true"/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221FB-D3F0-48F3-ADA7-088BD77A2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ea76f3-cefd-47ad-9963-224085f50d1c"/>
    <ds:schemaRef ds:uri="6f359263-1268-4792-951a-c597b8194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F12EF8-AD8F-41D2-B224-3F5F10F7B8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3CB2C5-2314-406C-AC16-E8068C68CF4A}">
  <ds:schemaRefs>
    <ds:schemaRef ds:uri="http://schemas.microsoft.com/office/2006/metadata/properties"/>
    <ds:schemaRef ds:uri="http://schemas.microsoft.com/office/infopath/2007/PartnerControls"/>
    <ds:schemaRef ds:uri="6f359263-1268-4792-951a-c597b8194225"/>
    <ds:schemaRef ds:uri="89ea76f3-cefd-47ad-9963-224085f50d1c"/>
  </ds:schemaRefs>
</ds:datastoreItem>
</file>

<file path=customXml/itemProps4.xml><?xml version="1.0" encoding="utf-8"?>
<ds:datastoreItem xmlns:ds="http://schemas.openxmlformats.org/officeDocument/2006/customXml" ds:itemID="{419085BC-9E66-4F0B-9B04-784DDAE28D47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CA824D80-A21A-4C2D-9EC0-3334BFFD2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Brief_KEB_d.dot</Template>
  <TotalTime>0</TotalTime>
  <Pages>3</Pages>
  <Words>342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Anrede</vt:lpstr>
    </vt:vector>
  </TitlesOfParts>
  <Company>Dolder Grand Hotel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Anrede</dc:title>
  <dc:subject/>
  <dc:creator>training.resort</dc:creator>
  <cp:keywords/>
  <cp:lastModifiedBy>Roman Vogel</cp:lastModifiedBy>
  <cp:revision>90</cp:revision>
  <cp:lastPrinted>2024-02-06T00:12:00Z</cp:lastPrinted>
  <dcterms:created xsi:type="dcterms:W3CDTF">2025-02-27T10:23:00Z</dcterms:created>
  <dcterms:modified xsi:type="dcterms:W3CDTF">2025-03-13T13:36:00Z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pierformat">
    <vt:lpwstr>A4</vt:lpwstr>
  </property>
  <property fmtid="{D5CDD505-2E9C-101B-9397-08002B2CF9AE}" pid="3" name="ContentType">
    <vt:lpwstr>Template</vt:lpwstr>
  </property>
  <property fmtid="{D5CDD505-2E9C-101B-9397-08002B2CF9AE}" pid="4" name="TaxKeyword">
    <vt:lpwstr/>
  </property>
  <property fmtid="{D5CDD505-2E9C-101B-9397-08002B2CF9AE}" pid="5" name="Bemerkungen">
    <vt:lpwstr/>
  </property>
  <property fmtid="{D5CDD505-2E9C-101B-9397-08002B2CF9AE}" pid="6" name="ID-Code">
    <vt:lpwstr/>
  </property>
  <property fmtid="{D5CDD505-2E9C-101B-9397-08002B2CF9AE}" pid="7" name="_ip_UnifiedCompliancePolicyUIAction">
    <vt:lpwstr/>
  </property>
  <property fmtid="{D5CDD505-2E9C-101B-9397-08002B2CF9AE}" pid="8" name="Bereit für Workflow">
    <vt:lpwstr>1</vt:lpwstr>
  </property>
  <property fmtid="{D5CDD505-2E9C-101B-9397-08002B2CF9AE}" pid="9" name="_Status">
    <vt:lpwstr>Ungültig</vt:lpwstr>
  </property>
  <property fmtid="{D5CDD505-2E9C-101B-9397-08002B2CF9AE}" pid="10" name="Priority">
    <vt:lpwstr>A-Dokument</vt:lpwstr>
  </property>
  <property fmtid="{D5CDD505-2E9C-101B-9397-08002B2CF9AE}" pid="11" name="_ip_UnifiedCompliancePolicyProperties">
    <vt:lpwstr/>
  </property>
  <property fmtid="{D5CDD505-2E9C-101B-9397-08002B2CF9AE}" pid="12" name="ContentTypeId">
    <vt:lpwstr>0x0101002A5545222FDB334D86E267AFDAC71A22</vt:lpwstr>
  </property>
  <property fmtid="{D5CDD505-2E9C-101B-9397-08002B2CF9AE}" pid="13" name="MediaServiceImageTags">
    <vt:lpwstr/>
  </property>
</Properties>
</file>