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30" w:type="dxa"/>
        <w:tblLook w:val="00A0" w:firstRow="1" w:lastRow="0" w:firstColumn="1" w:lastColumn="0" w:noHBand="0" w:noVBand="0"/>
      </w:tblPr>
      <w:tblGrid>
        <w:gridCol w:w="7230"/>
      </w:tblGrid>
      <w:tr w:rsidR="00EE437B" w:rsidRPr="004242C8" w14:paraId="12292AA1" w14:textId="77777777" w:rsidTr="00EB6C45">
        <w:trPr>
          <w:trHeight w:val="263"/>
        </w:trPr>
        <w:tc>
          <w:tcPr>
            <w:tcW w:w="7230" w:type="dxa"/>
          </w:tcPr>
          <w:p w14:paraId="769D789E" w14:textId="6C9140C2" w:rsidR="00EE437B" w:rsidRPr="00826DEF" w:rsidRDefault="00DD5107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anrede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</w:p>
        </w:tc>
      </w:tr>
      <w:tr w:rsidR="00712C18" w:rsidRPr="004242C8" w14:paraId="752DC802" w14:textId="77777777" w:rsidTr="00EB6C45">
        <w:trPr>
          <w:trHeight w:val="263"/>
        </w:trPr>
        <w:tc>
          <w:tcPr>
            <w:tcW w:w="7230" w:type="dxa"/>
          </w:tcPr>
          <w:p w14:paraId="08566357" w14:textId="3257C1BA" w:rsidR="00712C18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ame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}}</w:t>
            </w:r>
          </w:p>
        </w:tc>
      </w:tr>
      <w:tr w:rsidR="00EE437B" w:rsidRPr="004242C8" w14:paraId="48D2E717" w14:textId="77777777" w:rsidTr="00EB6C45">
        <w:trPr>
          <w:trHeight w:val="263"/>
        </w:trPr>
        <w:tc>
          <w:tcPr>
            <w:tcW w:w="7230" w:type="dxa"/>
          </w:tcPr>
          <w:p w14:paraId="5E38EC6D" w14:textId="3EA58B44" w:rsidR="00EE437B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s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trasse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1 }}</w:t>
            </w:r>
          </w:p>
        </w:tc>
      </w:tr>
      <w:tr w:rsidR="00A73F14" w:rsidRPr="00634BDD" w14:paraId="367B98E6" w14:textId="77777777" w:rsidTr="00EB6C45">
        <w:trPr>
          <w:trHeight w:val="263"/>
        </w:trPr>
        <w:tc>
          <w:tcPr>
            <w:tcW w:w="7230" w:type="dxa"/>
          </w:tcPr>
          <w:p w14:paraId="0D0FE973" w14:textId="243D66F2" w:rsidR="00A73F14" w:rsidRPr="00634BDD" w:rsidRDefault="00634BDD" w:rsidP="00EE437B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 w:rsidR="001D7386"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 w:rsidR="00B01EB1"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="00A73F14" w:rsidRPr="00634BDD">
              <w:rPr>
                <w:rFonts w:ascii="Dolder Frutiger Next Light" w:hAnsi="Dolder Frutiger Next Light"/>
                <w:sz w:val="21"/>
              </w:rPr>
              <w:t>{{ strasse2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 %}</w:t>
            </w:r>
            <w:r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EE437B" w:rsidRPr="004242C8" w14:paraId="6D82DC04" w14:textId="77777777" w:rsidTr="00EB6C45">
        <w:trPr>
          <w:trHeight w:val="263"/>
        </w:trPr>
        <w:tc>
          <w:tcPr>
            <w:tcW w:w="7230" w:type="dxa"/>
          </w:tcPr>
          <w:p w14:paraId="50552540" w14:textId="5CAB3339" w:rsidR="00EE437B" w:rsidRPr="00826DEF" w:rsidRDefault="00634BDD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 w:rsidR="001D7386"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 w:rsidR="00B01EB1"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="00A73F14"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 xml:space="preserve"> %}</w:t>
            </w:r>
            <w:r>
              <w:rPr>
                <w:rFonts w:ascii="Dolder Frutiger Next Light" w:hAnsi="Dolder Frutiger Next Light"/>
                <w:sz w:val="21"/>
                <w:lang w:val="de-CH"/>
              </w:rPr>
              <w:t>{{ land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170E35" w:rsidRPr="00BC139F" w14:paraId="30648ADD" w14:textId="77777777" w:rsidTr="00EB6C45">
        <w:trPr>
          <w:trHeight w:val="263"/>
        </w:trPr>
        <w:tc>
          <w:tcPr>
            <w:tcW w:w="7230" w:type="dxa"/>
          </w:tcPr>
          <w:p w14:paraId="503F8881" w14:textId="6732FB48" w:rsidR="00170E35" w:rsidRPr="004B4156" w:rsidRDefault="00634BDD">
            <w:pPr>
              <w:spacing w:line="263" w:lineRule="exact"/>
              <w:rPr>
                <w:rFonts w:ascii="Dolder Frutiger Next Light" w:hAnsi="Dolder Frutiger Next Light"/>
                <w:sz w:val="21"/>
                <w:lang w:val="en-US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 w:rsidR="001D738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= '</w:t>
            </w:r>
            <w:r w:rsidR="00B01EB1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</w:t>
            </w:r>
            <w:r w:rsidR="00A73F14" w:rsidRPr="004B4156">
              <w:rPr>
                <w:rFonts w:ascii="Dolder Frutiger Next Light" w:hAnsi="Dolder Frutiger Next Light"/>
                <w:sz w:val="21"/>
                <w:lang w:val="en-US"/>
              </w:rPr>
              <w:t>{{ land }}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{% endif %}</w:t>
            </w:r>
          </w:p>
        </w:tc>
      </w:tr>
      <w:tr w:rsidR="00170E35" w:rsidRPr="0052049C" w14:paraId="7CE86979" w14:textId="77777777" w:rsidTr="00EB6C45">
        <w:trPr>
          <w:trHeight w:val="263"/>
        </w:trPr>
        <w:tc>
          <w:tcPr>
            <w:tcW w:w="7230" w:type="dxa"/>
          </w:tcPr>
          <w:p w14:paraId="088290E3" w14:textId="3C39716F" w:rsidR="00170E35" w:rsidRPr="00BC139F" w:rsidRDefault="00634BDD" w:rsidP="00BC139F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 w:rsidR="004B4156"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=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= '</w:t>
            </w:r>
            <w:r w:rsidR="00B01EB1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%}Zürich, {{ heute }}{% endif %}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br/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 w:rsidR="001D738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= </w:t>
            </w:r>
            <w:r w:rsidRPr="00BC139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="00B01EB1" w:rsidRPr="00BC139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NULL</w:t>
            </w:r>
            <w:r w:rsidRPr="00BC139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 %}</w:t>
            </w:r>
            <w:r w:rsidR="00194971" w:rsidRPr="00BC139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Zürich</w:t>
            </w:r>
            <w:r w:rsidR="001E5302" w:rsidRPr="00BC139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, {{ heute }}</w:t>
            </w:r>
            <w:r w:rsidRPr="00BC139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  <w:p w14:paraId="00D25216" w14:textId="77777777" w:rsidR="001E6493" w:rsidRPr="00BC139F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877DDA5" w14:textId="77777777" w:rsidR="001E6493" w:rsidRPr="00BC139F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F48A1A6" w14:textId="516C84F1" w:rsidR="00194971" w:rsidRPr="00EB6C45" w:rsidRDefault="00EB6C45" w:rsidP="0083054B">
            <w:pPr>
              <w:spacing w:line="480" w:lineRule="auto"/>
              <w:rPr>
                <w:rFonts w:ascii="Dolder Frutiger Next Light" w:hAnsi="Dolder Frutiger Next Light"/>
                <w:b/>
                <w:sz w:val="21"/>
                <w:szCs w:val="21"/>
              </w:rPr>
            </w:pPr>
            <w:r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Erste </w:t>
            </w:r>
            <w:r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Mahnung </w:t>
            </w:r>
            <w:r w:rsidR="00155377">
              <w:rPr>
                <w:rFonts w:ascii="Dolder Frutiger Next Light" w:hAnsi="Dolder Frutiger Next Light"/>
                <w:b/>
                <w:sz w:val="21"/>
                <w:szCs w:val="21"/>
              </w:rPr>
              <w:t>Nachzahlgebühr</w:t>
            </w:r>
            <w:r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Dolder Eis </w:t>
            </w:r>
            <w:r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&amp; </w:t>
            </w:r>
            <w:r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>Bad AG</w:t>
            </w:r>
          </w:p>
          <w:p w14:paraId="403984E0" w14:textId="1CE795F3" w:rsidR="00695CE6" w:rsidRPr="00695CE6" w:rsidRDefault="00117382" w:rsidP="0055682D">
            <w:pPr>
              <w:spacing w:line="360" w:lineRule="auto"/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if </w:t>
            </w:r>
            <w:r w:rsid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== </w:t>
            </w:r>
            <w:r w:rsidR="00CE4F7B"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Herr</w:t>
            </w:r>
            <w:r w:rsidR="00CE4F7B"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%}</w:t>
            </w:r>
            <w:r w:rsidR="00B45223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Sehr geehrter Herr</w:t>
            </w:r>
            <w:r w:rsidR="0083054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83054B"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elif </w:t>
            </w:r>
            <w:r w:rsid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="00CE4F7B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==</w:t>
            </w:r>
            <w:r w:rsidR="00CE4F7B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CE4F7B"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Frau</w:t>
            </w:r>
            <w:r w:rsidR="00CE4F7B"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%}Sehr geehrte Frau</w:t>
            </w:r>
            <w:r w:rsidR="0083054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83054B"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else %}Sehr geehrte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Damen und Herren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  <w:r w:rsidR="0055682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</w:r>
          </w:p>
          <w:p w14:paraId="2237948D" w14:textId="664DE479" w:rsidR="0004506C" w:rsidRPr="00695CE6" w:rsidRDefault="0004506C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Am </w:t>
            </w:r>
            <w:r w:rsidR="00A73F14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datum }}</w:t>
            </w:r>
            <w:r w:rsidR="00043ED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um {{ uhrz }}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Uhr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wurde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 auf Sie zugelassene Fahrzeug mit dem Kennzeichen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A73F1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kennz }}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auf dem Gelände der Dolder Eis &amp; Bad AG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kontrolliert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  <w:t>Es wurde hierbei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festgestellt,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dass keine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oder eine ungenügende Parkgebühr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entrichtet wurde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3BBBD1D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4BCA6F77" w14:textId="530C95F5" w:rsidR="007D2837" w:rsidRPr="007D2837" w:rsidRDefault="007D2837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Wir bitten Sie, den fälligen Betrag über </w:t>
            </w:r>
            <w:r w:rsidRPr="007D283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CHF 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76.20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</w:t>
            </w:r>
            <w:r w:rsidR="003B684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innerhalb von 14 Tagen zu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begleichen</w:t>
            </w:r>
            <w:r w:rsidR="003B684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. </w:t>
            </w:r>
          </w:p>
          <w:p w14:paraId="43C7D590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458D2AC" w14:textId="57503A4E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Unsere Bankverbindung sowie die Zahlungsinformationen finden Sie 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nochmals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auf der beigefügten Rechnung.</w:t>
            </w:r>
          </w:p>
          <w:p w14:paraId="3E96F6C3" w14:textId="19B2A961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Wir bitten Sie</w:t>
            </w:r>
            <w:r w:rsidR="0009446C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,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bei der Zahlung die </w:t>
            </w:r>
            <w:r w:rsidR="00F43B65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Nachzahlgebühr</w:t>
            </w:r>
            <w:r w:rsidR="008D7797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-N</w:t>
            </w:r>
            <w:r w:rsidR="00F43B65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ummer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A73F1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busse }}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anzugeben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40856E5B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59E778E4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Für Rückfragen stehen wir Ihnen gerne zur Verfügung.</w:t>
            </w:r>
          </w:p>
          <w:p w14:paraId="2015A8E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A774FA8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5E90AF9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9FCA8B6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Freundliche Grüsse</w:t>
            </w:r>
          </w:p>
          <w:p w14:paraId="6CE13A50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83B2AFF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25B552F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F4B2487" w14:textId="682DE8B7" w:rsidR="00695CE6" w:rsidRDefault="00155377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Theresa Kieslinger</w:t>
            </w:r>
          </w:p>
          <w:p w14:paraId="1C301D80" w14:textId="35855EE2" w:rsidR="00194971" w:rsidRPr="00A73F14" w:rsidRDefault="00155377" w:rsidP="00A73F14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Leiterin Administration und Reservierung </w:t>
            </w:r>
          </w:p>
        </w:tc>
      </w:tr>
    </w:tbl>
    <w:p w14:paraId="60E2062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5A129441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5CE6126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2971B8FC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0AD26EA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45EB7447" w14:textId="77777777" w:rsidR="009323CC" w:rsidRPr="009C3B84" w:rsidRDefault="009323CC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74D89471" w14:textId="77777777" w:rsidR="009323CC" w:rsidRPr="00F53F2C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2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33C3AC49" w14:textId="77777777" w:rsidR="009323CC" w:rsidRPr="00A73F14" w:rsidRDefault="009323CC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7D787D4C" w14:textId="35242C9C" w:rsidR="00F42A93" w:rsidRPr="00712C18" w:rsidRDefault="00A73F14" w:rsidP="00814ACA">
      <w:pPr>
        <w:spacing w:line="263" w:lineRule="exact"/>
        <w:rPr>
          <w:rFonts w:ascii="Dolder Frutiger Next Light" w:hAnsi="Dolder Frutiger Next Light"/>
          <w:b/>
          <w:bCs/>
          <w:sz w:val="21"/>
          <w:szCs w:val="21"/>
          <w:lang w:val="de-CH"/>
        </w:rPr>
      </w:pPr>
      <w:r>
        <w:rPr>
          <w:rFonts w:ascii="Dolder Frutiger Next Light" w:hAnsi="Dolder Frutiger Next Light"/>
          <w:b/>
          <w:bCs/>
          <w:sz w:val="21"/>
          <w:szCs w:val="21"/>
          <w:lang w:val="de-CH"/>
        </w:rPr>
        <w:br w:type="page"/>
      </w:r>
    </w:p>
    <w:tbl>
      <w:tblPr>
        <w:tblW w:w="7230" w:type="dxa"/>
        <w:tblBorders>
          <w:bottom w:val="double" w:sz="4" w:space="0" w:color="auto"/>
        </w:tblBorders>
        <w:tblLook w:val="00A0" w:firstRow="1" w:lastRow="0" w:firstColumn="1" w:lastColumn="0" w:noHBand="0" w:noVBand="0"/>
      </w:tblPr>
      <w:tblGrid>
        <w:gridCol w:w="3969"/>
        <w:gridCol w:w="1701"/>
        <w:gridCol w:w="1560"/>
      </w:tblGrid>
      <w:tr w:rsidR="00814ACA" w:rsidRPr="00291C67" w14:paraId="57072B6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7C0CFD0" w14:textId="0D9B7491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 w:rsidRPr="00712C18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lastRenderedPageBreak/>
              <w:t xml:space="preserve">Rechnung </w:t>
            </w:r>
            <w:r w:rsidRPr="00F44C5C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Nachzahlgebühr {{ busse }}</w:t>
            </w:r>
          </w:p>
        </w:tc>
        <w:tc>
          <w:tcPr>
            <w:tcW w:w="1560" w:type="dxa"/>
            <w:vAlign w:val="bottom"/>
          </w:tcPr>
          <w:p w14:paraId="3AF152ED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083A39E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A3402B1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185822C2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236CE2A7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059090C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02BCE369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6B030A70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3E66AD79" w14:textId="3A4C8F93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Nachzahlgebühr</w:t>
            </w:r>
          </w:p>
        </w:tc>
        <w:tc>
          <w:tcPr>
            <w:tcW w:w="1560" w:type="dxa"/>
            <w:vAlign w:val="bottom"/>
          </w:tcPr>
          <w:p w14:paraId="0419C0B8" w14:textId="2F431223" w:rsidR="00814ACA" w:rsidRPr="00CD1FD3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CD1FD3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60.00</w:t>
            </w:r>
          </w:p>
        </w:tc>
      </w:tr>
      <w:tr w:rsidR="00814ACA" w:rsidRPr="00291C67" w14:paraId="1AE5629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1425054" w14:textId="408B2098" w:rsidR="00814ACA" w:rsidRPr="009A1E71" w:rsidRDefault="00814ACA" w:rsidP="00C13FF9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Bearbeitungsaufwand</w:t>
            </w:r>
          </w:p>
        </w:tc>
        <w:tc>
          <w:tcPr>
            <w:tcW w:w="1560" w:type="dxa"/>
            <w:vAlign w:val="bottom"/>
          </w:tcPr>
          <w:p w14:paraId="28107857" w14:textId="55AE5A08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</w:rPr>
              <w:t>15.00</w:t>
            </w:r>
          </w:p>
        </w:tc>
      </w:tr>
      <w:tr w:rsidR="00814ACA" w14:paraId="19C0C483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54C82A" w14:textId="2B853094" w:rsidR="00814ACA" w:rsidRPr="009A1E71" w:rsidRDefault="00814ACA" w:rsidP="00EA4B6A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5C8FF542" w14:textId="7337698A" w:rsidR="00814ACA" w:rsidRDefault="00814ACA" w:rsidP="00A73F14">
            <w:pPr>
              <w:jc w:val="right"/>
              <w:rPr>
                <w:rFonts w:cs="Arial"/>
                <w:szCs w:val="21"/>
                <w:lang w:val="de-CH" w:eastAsia="de-CH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1.</w:t>
            </w:r>
            <w:r w:rsidR="006A279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2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0</w:t>
            </w:r>
          </w:p>
        </w:tc>
      </w:tr>
      <w:tr w:rsidR="00814ACA" w14:paraId="5E6D62BC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74FF7D" w14:textId="77777777" w:rsidR="00814ACA" w:rsidRPr="009A1E71" w:rsidRDefault="00814ACA" w:rsidP="00EA4B6A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vAlign w:val="bottom"/>
          </w:tcPr>
          <w:p w14:paraId="307A49C9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701A33" w14:paraId="05D61E60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AE11BAA" w14:textId="4E3B8C14" w:rsidR="00814ACA" w:rsidRPr="00291C67" w:rsidRDefault="00814ACA" w:rsidP="00FA7685">
            <w:pPr>
              <w:spacing w:line="263" w:lineRule="exact"/>
              <w:rPr>
                <w:rFonts w:ascii="Dolder Frutiger Next Light" w:hAnsi="Dolder Frutiger Next Light"/>
                <w:b/>
                <w:sz w:val="21"/>
                <w:lang w:val="fr-CH"/>
              </w:rPr>
            </w:pPr>
            <w:r w:rsidRPr="00291C67">
              <w:rPr>
                <w:rFonts w:ascii="Dolder Frutiger Next Light" w:hAnsi="Dolder Frutiger Next Light"/>
                <w:b/>
                <w:bCs/>
                <w:sz w:val="21"/>
                <w:lang w:val="fr-CH"/>
              </w:rPr>
              <w:t>Total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 xml:space="preserve"> inkl. MwSt. 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>8.1</w:t>
            </w:r>
            <w:r w:rsidR="002322C7">
              <w:rPr>
                <w:rFonts w:ascii="Dolder Frutiger Next Light" w:hAnsi="Dolder Frutiger Next Light"/>
                <w:sz w:val="21"/>
                <w:lang w:val="fr-CH"/>
              </w:rPr>
              <w:t xml:space="preserve"> 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>%</w:t>
            </w:r>
            <w:r w:rsidR="00102465">
              <w:rPr>
                <w:rFonts w:ascii="Dolder Frutiger Next Light" w:hAnsi="Dolder Frutiger Next Light"/>
                <w:sz w:val="21"/>
                <w:lang w:val="fr-CH"/>
              </w:rPr>
              <w:t xml:space="preserve"> (CHF </w:t>
            </w:r>
            <w:r w:rsidR="00B01893">
              <w:rPr>
                <w:rFonts w:ascii="Dolder Frutiger Next Light" w:hAnsi="Dolder Frutiger Next Light"/>
                <w:sz w:val="21"/>
                <w:lang w:val="fr-CH"/>
              </w:rPr>
              <w:t>5</w:t>
            </w:r>
            <w:r w:rsidR="00102465">
              <w:rPr>
                <w:rFonts w:ascii="Dolder Frutiger Next Light" w:hAnsi="Dolder Frutiger Next Light"/>
                <w:sz w:val="21"/>
                <w:lang w:val="fr-CH"/>
              </w:rPr>
              <w:t>.</w:t>
            </w:r>
            <w:r w:rsidR="00B01893">
              <w:rPr>
                <w:rFonts w:ascii="Dolder Frutiger Next Light" w:hAnsi="Dolder Frutiger Next Light"/>
                <w:sz w:val="21"/>
                <w:lang w:val="fr-CH"/>
              </w:rPr>
              <w:t>7</w:t>
            </w:r>
            <w:r w:rsidR="002F72F2">
              <w:rPr>
                <w:rFonts w:ascii="Dolder Frutiger Next Light" w:hAnsi="Dolder Frutiger Next Light"/>
                <w:sz w:val="21"/>
                <w:lang w:val="fr-CH"/>
              </w:rPr>
              <w:t>1</w:t>
            </w:r>
            <w:r w:rsidR="00102465">
              <w:rPr>
                <w:rFonts w:ascii="Dolder Frutiger Next Light" w:hAnsi="Dolder Frutiger Next Light"/>
                <w:sz w:val="21"/>
                <w:lang w:val="fr-CH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double" w:sz="12" w:space="0" w:color="auto"/>
            </w:tcBorders>
            <w:vAlign w:val="bottom"/>
          </w:tcPr>
          <w:p w14:paraId="78EF0D17" w14:textId="12648569" w:rsidR="00814ACA" w:rsidRPr="00A73F14" w:rsidRDefault="00814ACA" w:rsidP="00A73F14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  <w:r w:rsidRPr="00A73F14">
              <w:rPr>
                <w:rFonts w:ascii="Dolder Frutiger Next Light" w:hAnsi="Dolder Frutiger Next Light"/>
                <w:b/>
                <w:sz w:val="21"/>
              </w:rPr>
              <w:t xml:space="preserve">CHF </w:t>
            </w:r>
            <w:r w:rsidR="00A2623B">
              <w:rPr>
                <w:rFonts w:ascii="Dolder Frutiger Next Light" w:hAnsi="Dolder Frutiger Next Light"/>
                <w:b/>
                <w:sz w:val="21"/>
              </w:rPr>
              <w:t>76.20</w:t>
            </w:r>
          </w:p>
        </w:tc>
      </w:tr>
      <w:tr w:rsidR="00063CAD" w:rsidRPr="00701A33" w14:paraId="3B0BC49B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9139760" w14:textId="0A4AA01F" w:rsidR="00063CAD" w:rsidRPr="00063CAD" w:rsidRDefault="00063CAD" w:rsidP="00FA7685">
            <w:pPr>
              <w:spacing w:line="263" w:lineRule="exact"/>
              <w:rPr>
                <w:rFonts w:ascii="Dolder Frutiger Next Light" w:hAnsi="Dolder Frutiger Next Light"/>
                <w:sz w:val="21"/>
                <w:lang w:val="fr-CH"/>
              </w:rPr>
            </w:pPr>
            <w:r w:rsidRPr="00063CAD">
              <w:rPr>
                <w:rFonts w:ascii="Dolder Frutiger Next Light" w:hAnsi="Dolder Frutiger Next Light"/>
                <w:sz w:val="21"/>
                <w:lang w:val="fr-CH"/>
              </w:rPr>
              <w:t>CHE-103.445.646 MWST</w:t>
            </w:r>
          </w:p>
        </w:tc>
        <w:tc>
          <w:tcPr>
            <w:tcW w:w="1560" w:type="dxa"/>
            <w:tcBorders>
              <w:top w:val="double" w:sz="12" w:space="0" w:color="auto"/>
              <w:bottom w:val="nil"/>
            </w:tcBorders>
            <w:vAlign w:val="bottom"/>
          </w:tcPr>
          <w:p w14:paraId="4FA2FE8A" w14:textId="77777777" w:rsidR="00063CAD" w:rsidRPr="00A73F14" w:rsidRDefault="00063CAD" w:rsidP="00A73F14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</w:p>
        </w:tc>
      </w:tr>
      <w:tr w:rsidR="00814ACA" w:rsidRPr="0097745C" w14:paraId="4433DF0E" w14:textId="77777777" w:rsidTr="00063CAD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noWrap/>
            <w:vAlign w:val="bottom"/>
          </w:tcPr>
          <w:p w14:paraId="1B24887F" w14:textId="77777777" w:rsidR="00814ACA" w:rsidRDefault="00814ACA" w:rsidP="00A73F14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  <w:p w14:paraId="68EDE0D5" w14:textId="77777777" w:rsidR="00814ACA" w:rsidRPr="0097745C" w:rsidRDefault="00814ACA" w:rsidP="00EA4B6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08D73C60" w14:textId="77777777" w:rsidR="00814ACA" w:rsidRPr="0097745C" w:rsidRDefault="00814ACA" w:rsidP="00EA4B6A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814ACA" w:rsidRPr="0097745C" w14:paraId="4DBF888B" w14:textId="77777777" w:rsidTr="00CD1FD3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tcBorders>
              <w:bottom w:val="nil"/>
            </w:tcBorders>
            <w:noWrap/>
            <w:vAlign w:val="bottom"/>
          </w:tcPr>
          <w:p w14:paraId="3FFE296F" w14:textId="0220FA79" w:rsidR="00814ACA" w:rsidRPr="0097745C" w:rsidRDefault="00814ACA" w:rsidP="00EA4B6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Kontoinformation</w:t>
            </w: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148858B3" w14:textId="77777777" w:rsidR="00814ACA" w:rsidRPr="0097745C" w:rsidRDefault="00814ACA" w:rsidP="00EA4B6A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814ACA" w:rsidRPr="0097745C" w14:paraId="3B2E694F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2D8EF682" w14:textId="77777777" w:rsidR="00814ACA" w:rsidRPr="0097745C" w:rsidRDefault="00814ACA" w:rsidP="00814AC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EB3FF7"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  <w:t>Dolder Eis &amp; Bad AG</w:t>
            </w:r>
          </w:p>
        </w:tc>
        <w:tc>
          <w:tcPr>
            <w:tcW w:w="3261" w:type="dxa"/>
            <w:gridSpan w:val="2"/>
            <w:vAlign w:val="bottom"/>
          </w:tcPr>
          <w:p w14:paraId="65319BAF" w14:textId="1A6A781E" w:rsidR="00814ACA" w:rsidRPr="0097745C" w:rsidRDefault="00814ACA" w:rsidP="00814ACA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Kontonummer 251-835420.01D</w:t>
            </w:r>
          </w:p>
        </w:tc>
      </w:tr>
      <w:tr w:rsidR="00814ACA" w:rsidRPr="0097745C" w14:paraId="6FAE11F0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3D27023A" w14:textId="74AB73D9" w:rsidR="00814ACA" w:rsidRPr="00EB3FF7" w:rsidRDefault="00814ACA" w:rsidP="00814ACA">
            <w:pPr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UBS AG</w:t>
            </w:r>
          </w:p>
        </w:tc>
        <w:tc>
          <w:tcPr>
            <w:tcW w:w="3261" w:type="dxa"/>
            <w:gridSpan w:val="2"/>
            <w:vAlign w:val="bottom"/>
          </w:tcPr>
          <w:p w14:paraId="1C8D316E" w14:textId="4BBBB45E" w:rsidR="00814ACA" w:rsidRPr="00C85E93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Clearing 251</w:t>
            </w:r>
          </w:p>
        </w:tc>
      </w:tr>
      <w:tr w:rsidR="00814ACA" w:rsidRPr="0097745C" w14:paraId="06C67F9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0A71D07C" w14:textId="087237EC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8098 Zürich</w:t>
            </w:r>
          </w:p>
        </w:tc>
        <w:tc>
          <w:tcPr>
            <w:tcW w:w="3261" w:type="dxa"/>
            <w:gridSpan w:val="2"/>
            <w:vAlign w:val="bottom"/>
          </w:tcPr>
          <w:p w14:paraId="4B57EA5B" w14:textId="23FF0AB1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 xml:space="preserve">IBAN </w:t>
            </w:r>
            <w: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CH20 0025 1251 8354 2001 D</w:t>
            </w:r>
          </w:p>
        </w:tc>
      </w:tr>
      <w:tr w:rsidR="00814ACA" w:rsidRPr="0097745C" w14:paraId="1BAC9B0B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17FEC4B8" w14:textId="77777777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vAlign w:val="bottom"/>
          </w:tcPr>
          <w:p w14:paraId="23CD7274" w14:textId="7293D3E5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BIC/Swift UBSWCHZH80A</w:t>
            </w:r>
          </w:p>
        </w:tc>
      </w:tr>
      <w:tr w:rsidR="00814ACA" w:rsidRPr="0097745C" w14:paraId="4A268C7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tcBorders>
              <w:bottom w:val="nil"/>
            </w:tcBorders>
            <w:noWrap/>
            <w:vAlign w:val="bottom"/>
          </w:tcPr>
          <w:p w14:paraId="16A033C3" w14:textId="77777777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tcBorders>
              <w:bottom w:val="nil"/>
            </w:tcBorders>
            <w:vAlign w:val="bottom"/>
          </w:tcPr>
          <w:p w14:paraId="1AEE7C62" w14:textId="77777777" w:rsidR="00814ACA" w:rsidRPr="00DD5107" w:rsidRDefault="00814ACA" w:rsidP="00814ACA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</w:tr>
      <w:tr w:rsidR="00814ACA" w:rsidRPr="0097745C" w14:paraId="2CB1EDD9" w14:textId="77777777" w:rsidTr="00814AC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7230" w:type="dxa"/>
            <w:gridSpan w:val="3"/>
            <w:tcBorders>
              <w:bottom w:val="nil"/>
            </w:tcBorders>
            <w:noWrap/>
            <w:vAlign w:val="bottom"/>
          </w:tcPr>
          <w:p w14:paraId="132FD2AD" w14:textId="3A6EE0E6" w:rsidR="00814ACA" w:rsidRPr="00814ACA" w:rsidRDefault="00814ACA" w:rsidP="00814ACA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zahlbar innert 14 Tage</w:t>
            </w:r>
          </w:p>
        </w:tc>
      </w:tr>
    </w:tbl>
    <w:p w14:paraId="199C4174" w14:textId="77777777" w:rsidR="00A73F14" w:rsidRDefault="00A73F14" w:rsidP="00814ACA">
      <w:pPr>
        <w:spacing w:line="263" w:lineRule="exact"/>
        <w:rPr>
          <w:rFonts w:ascii="Dolder Frutiger Next Light" w:hAnsi="Dolder Frutiger Next Light"/>
          <w:color w:val="808080" w:themeColor="background1" w:themeShade="80"/>
          <w:sz w:val="20"/>
        </w:rPr>
      </w:pPr>
    </w:p>
    <w:p w14:paraId="02D4F15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3E3BE87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B5287E9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4834BC3A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2A25DAF5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094DB356" w14:textId="77777777" w:rsidR="00A73F14" w:rsidRPr="009C3B84" w:rsidRDefault="00A73F14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04E5A4EA" w14:textId="77777777" w:rsidR="00A73F14" w:rsidRPr="00F53F2C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3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78F46119" w14:textId="77777777" w:rsidR="00A73F14" w:rsidRPr="00A73F14" w:rsidRDefault="00A73F14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52F538E2" w14:textId="0CB42A66" w:rsidR="006838D0" w:rsidRDefault="00971FBF" w:rsidP="00677BE4">
      <w:pPr>
        <w:tabs>
          <w:tab w:val="left" w:pos="1230"/>
        </w:tabs>
        <w:rPr>
          <w:rFonts w:ascii="Dolder Frutiger Next Light" w:hAnsi="Dolder Frutiger Next Light"/>
        </w:rPr>
      </w:pPr>
      <w:r>
        <w:rPr>
          <w:rFonts w:ascii="Dolder Frutiger Next Light" w:hAnsi="Dolder Frutiger Next Light"/>
          <w:noProof/>
          <w:sz w:val="21"/>
        </w:rPr>
        <w:drawing>
          <wp:anchor distT="0" distB="0" distL="114300" distR="114300" simplePos="0" relativeHeight="251659264" behindDoc="1" locked="0" layoutInCell="1" allowOverlap="1" wp14:anchorId="1A1EBDD8" wp14:editId="6DF75EFD">
            <wp:simplePos x="0" y="0"/>
            <wp:positionH relativeFrom="page">
              <wp:posOffset>-17780</wp:posOffset>
            </wp:positionH>
            <wp:positionV relativeFrom="paragraph">
              <wp:posOffset>1552575</wp:posOffset>
            </wp:positionV>
            <wp:extent cx="7585200" cy="3830400"/>
            <wp:effectExtent l="0" t="0" r="0" b="0"/>
            <wp:wrapNone/>
            <wp:docPr id="942008433" name="Grafik 1" descr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8433" name="Grafik 1" descr="q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2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38D0" w:rsidSect="00D1190E">
      <w:headerReference w:type="default" r:id="rId15"/>
      <w:pgSz w:w="11900" w:h="16840" w:code="9"/>
      <w:pgMar w:top="2268" w:right="1977" w:bottom="1418" w:left="2268" w:header="3034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94A7" w14:textId="77777777" w:rsidR="00B864B8" w:rsidRDefault="00B864B8">
      <w:r>
        <w:separator/>
      </w:r>
    </w:p>
  </w:endnote>
  <w:endnote w:type="continuationSeparator" w:id="0">
    <w:p w14:paraId="124FCE56" w14:textId="77777777" w:rsidR="00B864B8" w:rsidRDefault="00B86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Dolder Frutiger Next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Next LT Light">
    <w:altName w:val="Tahoma"/>
    <w:charset w:val="00"/>
    <w:family w:val="swiss"/>
    <w:pitch w:val="variable"/>
    <w:sig w:usb0="A00000AF" w:usb1="4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530B" w14:textId="77777777" w:rsidR="00B864B8" w:rsidRDefault="00B864B8">
      <w:r>
        <w:separator/>
      </w:r>
    </w:p>
  </w:footnote>
  <w:footnote w:type="continuationSeparator" w:id="0">
    <w:p w14:paraId="76C5D73B" w14:textId="77777777" w:rsidR="00B864B8" w:rsidRDefault="00B86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477D" w14:textId="70C44D55" w:rsidR="009C195F" w:rsidRDefault="00CB6396">
    <w:pPr>
      <w:pStyle w:val="Kopfzeile"/>
      <w:rPr>
        <w:rFonts w:ascii="FrutigerNext LT Light" w:hAnsi="FrutigerNext LT Light"/>
        <w:sz w:val="2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480D7DE" wp14:editId="1062A77E">
          <wp:simplePos x="0" y="0"/>
          <wp:positionH relativeFrom="column">
            <wp:posOffset>-933450</wp:posOffset>
          </wp:positionH>
          <wp:positionV relativeFrom="paragraph">
            <wp:posOffset>-1648460</wp:posOffset>
          </wp:positionV>
          <wp:extent cx="3089275" cy="386715"/>
          <wp:effectExtent l="0" t="0" r="0" b="0"/>
          <wp:wrapNone/>
          <wp:docPr id="9" name="Bild 16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Bild 16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9275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0C56"/>
    <w:multiLevelType w:val="hybridMultilevel"/>
    <w:tmpl w:val="2F0642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21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26"/>
    <w:rsid w:val="00001EDD"/>
    <w:rsid w:val="0000490B"/>
    <w:rsid w:val="00007AA2"/>
    <w:rsid w:val="00012069"/>
    <w:rsid w:val="00016B57"/>
    <w:rsid w:val="00016D51"/>
    <w:rsid w:val="00017E03"/>
    <w:rsid w:val="00021554"/>
    <w:rsid w:val="00026192"/>
    <w:rsid w:val="00030D67"/>
    <w:rsid w:val="000362AF"/>
    <w:rsid w:val="0004197A"/>
    <w:rsid w:val="00043ED4"/>
    <w:rsid w:val="0004506C"/>
    <w:rsid w:val="000552C4"/>
    <w:rsid w:val="00063CAD"/>
    <w:rsid w:val="00065494"/>
    <w:rsid w:val="00066431"/>
    <w:rsid w:val="000808C5"/>
    <w:rsid w:val="00085C9F"/>
    <w:rsid w:val="0009413C"/>
    <w:rsid w:val="0009446C"/>
    <w:rsid w:val="00094F4B"/>
    <w:rsid w:val="000B38DA"/>
    <w:rsid w:val="000B524D"/>
    <w:rsid w:val="000B546C"/>
    <w:rsid w:val="000C0994"/>
    <w:rsid w:val="000C759C"/>
    <w:rsid w:val="000D57F0"/>
    <w:rsid w:val="000F2871"/>
    <w:rsid w:val="00102465"/>
    <w:rsid w:val="00103181"/>
    <w:rsid w:val="0010774B"/>
    <w:rsid w:val="0011421D"/>
    <w:rsid w:val="001154E1"/>
    <w:rsid w:val="00117382"/>
    <w:rsid w:val="00135EFD"/>
    <w:rsid w:val="00155377"/>
    <w:rsid w:val="00163DEE"/>
    <w:rsid w:val="00170D60"/>
    <w:rsid w:val="00170E35"/>
    <w:rsid w:val="00171D81"/>
    <w:rsid w:val="0017627E"/>
    <w:rsid w:val="00180B58"/>
    <w:rsid w:val="0018401F"/>
    <w:rsid w:val="00194971"/>
    <w:rsid w:val="00195404"/>
    <w:rsid w:val="001A363A"/>
    <w:rsid w:val="001A36B4"/>
    <w:rsid w:val="001A64E5"/>
    <w:rsid w:val="001B0424"/>
    <w:rsid w:val="001C0121"/>
    <w:rsid w:val="001C37BF"/>
    <w:rsid w:val="001D7386"/>
    <w:rsid w:val="001D7610"/>
    <w:rsid w:val="001E1B87"/>
    <w:rsid w:val="001E5302"/>
    <w:rsid w:val="001E54DA"/>
    <w:rsid w:val="001E6493"/>
    <w:rsid w:val="00202C94"/>
    <w:rsid w:val="002054F3"/>
    <w:rsid w:val="002058DC"/>
    <w:rsid w:val="00205927"/>
    <w:rsid w:val="00206865"/>
    <w:rsid w:val="00214577"/>
    <w:rsid w:val="002322C7"/>
    <w:rsid w:val="00233A81"/>
    <w:rsid w:val="00243F5A"/>
    <w:rsid w:val="002467CB"/>
    <w:rsid w:val="00251720"/>
    <w:rsid w:val="002566B0"/>
    <w:rsid w:val="00256C5C"/>
    <w:rsid w:val="00260066"/>
    <w:rsid w:val="00260240"/>
    <w:rsid w:val="00284727"/>
    <w:rsid w:val="0029172E"/>
    <w:rsid w:val="00291C67"/>
    <w:rsid w:val="00293EC4"/>
    <w:rsid w:val="002B29BF"/>
    <w:rsid w:val="002B49A1"/>
    <w:rsid w:val="002C06FF"/>
    <w:rsid w:val="002C3B35"/>
    <w:rsid w:val="002D4269"/>
    <w:rsid w:val="002F2B46"/>
    <w:rsid w:val="002F5638"/>
    <w:rsid w:val="002F72F2"/>
    <w:rsid w:val="002F7B4C"/>
    <w:rsid w:val="003051E0"/>
    <w:rsid w:val="0031053A"/>
    <w:rsid w:val="00315685"/>
    <w:rsid w:val="00323001"/>
    <w:rsid w:val="00326451"/>
    <w:rsid w:val="003345EB"/>
    <w:rsid w:val="003350E5"/>
    <w:rsid w:val="00335228"/>
    <w:rsid w:val="00352D7D"/>
    <w:rsid w:val="00361B67"/>
    <w:rsid w:val="00361F57"/>
    <w:rsid w:val="0036766B"/>
    <w:rsid w:val="00373548"/>
    <w:rsid w:val="003757D0"/>
    <w:rsid w:val="00376E2D"/>
    <w:rsid w:val="003876B0"/>
    <w:rsid w:val="003945C1"/>
    <w:rsid w:val="003A60E5"/>
    <w:rsid w:val="003A7629"/>
    <w:rsid w:val="003B0D8F"/>
    <w:rsid w:val="003B3641"/>
    <w:rsid w:val="003B6846"/>
    <w:rsid w:val="003B71D3"/>
    <w:rsid w:val="003C3936"/>
    <w:rsid w:val="003C4AC2"/>
    <w:rsid w:val="003D161C"/>
    <w:rsid w:val="003D3FC0"/>
    <w:rsid w:val="003F0135"/>
    <w:rsid w:val="003F269E"/>
    <w:rsid w:val="003F29F1"/>
    <w:rsid w:val="00400EA9"/>
    <w:rsid w:val="00402D1C"/>
    <w:rsid w:val="00412072"/>
    <w:rsid w:val="00417BB8"/>
    <w:rsid w:val="004242C8"/>
    <w:rsid w:val="00424E23"/>
    <w:rsid w:val="00434816"/>
    <w:rsid w:val="00437437"/>
    <w:rsid w:val="00437F91"/>
    <w:rsid w:val="00442367"/>
    <w:rsid w:val="00471B9A"/>
    <w:rsid w:val="0048319A"/>
    <w:rsid w:val="0048636C"/>
    <w:rsid w:val="00492EBD"/>
    <w:rsid w:val="00495393"/>
    <w:rsid w:val="004B4156"/>
    <w:rsid w:val="004B4AFA"/>
    <w:rsid w:val="004B73ED"/>
    <w:rsid w:val="004C789D"/>
    <w:rsid w:val="004D0DD8"/>
    <w:rsid w:val="004D4561"/>
    <w:rsid w:val="004D5DE2"/>
    <w:rsid w:val="004E1ADB"/>
    <w:rsid w:val="004E5314"/>
    <w:rsid w:val="00510C2C"/>
    <w:rsid w:val="0051221D"/>
    <w:rsid w:val="00515AF4"/>
    <w:rsid w:val="0052049C"/>
    <w:rsid w:val="0053048E"/>
    <w:rsid w:val="00531B18"/>
    <w:rsid w:val="00531C60"/>
    <w:rsid w:val="00534C1E"/>
    <w:rsid w:val="005375E7"/>
    <w:rsid w:val="00541E6F"/>
    <w:rsid w:val="0055503B"/>
    <w:rsid w:val="0055682D"/>
    <w:rsid w:val="0055706F"/>
    <w:rsid w:val="00561AFF"/>
    <w:rsid w:val="00562DB8"/>
    <w:rsid w:val="00574548"/>
    <w:rsid w:val="00583CF2"/>
    <w:rsid w:val="00593025"/>
    <w:rsid w:val="005945D5"/>
    <w:rsid w:val="005B08EF"/>
    <w:rsid w:val="005B4EE4"/>
    <w:rsid w:val="005B5D54"/>
    <w:rsid w:val="005D37B3"/>
    <w:rsid w:val="005D7D31"/>
    <w:rsid w:val="005E1A59"/>
    <w:rsid w:val="005E3D8D"/>
    <w:rsid w:val="005E41CE"/>
    <w:rsid w:val="005E5B63"/>
    <w:rsid w:val="005F2684"/>
    <w:rsid w:val="006042ED"/>
    <w:rsid w:val="00606CC3"/>
    <w:rsid w:val="00610319"/>
    <w:rsid w:val="00610DA8"/>
    <w:rsid w:val="006239F5"/>
    <w:rsid w:val="00634BDD"/>
    <w:rsid w:val="00634CF3"/>
    <w:rsid w:val="00635C11"/>
    <w:rsid w:val="006377AF"/>
    <w:rsid w:val="006403C3"/>
    <w:rsid w:val="0064232A"/>
    <w:rsid w:val="006448F0"/>
    <w:rsid w:val="0065259A"/>
    <w:rsid w:val="00654403"/>
    <w:rsid w:val="00660B0E"/>
    <w:rsid w:val="00664636"/>
    <w:rsid w:val="00667313"/>
    <w:rsid w:val="00674320"/>
    <w:rsid w:val="00677BE4"/>
    <w:rsid w:val="006838D0"/>
    <w:rsid w:val="00693A97"/>
    <w:rsid w:val="00695CE6"/>
    <w:rsid w:val="006974C4"/>
    <w:rsid w:val="006A003E"/>
    <w:rsid w:val="006A2796"/>
    <w:rsid w:val="006A5D4A"/>
    <w:rsid w:val="006B3EBB"/>
    <w:rsid w:val="006C2EE6"/>
    <w:rsid w:val="006C3576"/>
    <w:rsid w:val="006C4497"/>
    <w:rsid w:val="006D076C"/>
    <w:rsid w:val="006D4427"/>
    <w:rsid w:val="006D6BBF"/>
    <w:rsid w:val="006E14BA"/>
    <w:rsid w:val="006E3ACC"/>
    <w:rsid w:val="006F5C34"/>
    <w:rsid w:val="006F7F34"/>
    <w:rsid w:val="00701A33"/>
    <w:rsid w:val="00712C18"/>
    <w:rsid w:val="007176F6"/>
    <w:rsid w:val="007265CF"/>
    <w:rsid w:val="0074292B"/>
    <w:rsid w:val="00744F97"/>
    <w:rsid w:val="007477C7"/>
    <w:rsid w:val="00750D8A"/>
    <w:rsid w:val="00751C95"/>
    <w:rsid w:val="00756CFC"/>
    <w:rsid w:val="00762A7C"/>
    <w:rsid w:val="00776606"/>
    <w:rsid w:val="00776707"/>
    <w:rsid w:val="0078422A"/>
    <w:rsid w:val="00790B4E"/>
    <w:rsid w:val="00790E9B"/>
    <w:rsid w:val="007A546A"/>
    <w:rsid w:val="007B0312"/>
    <w:rsid w:val="007B26F0"/>
    <w:rsid w:val="007B3AC0"/>
    <w:rsid w:val="007B5311"/>
    <w:rsid w:val="007D2837"/>
    <w:rsid w:val="007D6B42"/>
    <w:rsid w:val="007D709B"/>
    <w:rsid w:val="007E07BD"/>
    <w:rsid w:val="007E3028"/>
    <w:rsid w:val="007F7EFA"/>
    <w:rsid w:val="008065CB"/>
    <w:rsid w:val="00812A7F"/>
    <w:rsid w:val="00814ACA"/>
    <w:rsid w:val="00820391"/>
    <w:rsid w:val="0082385D"/>
    <w:rsid w:val="00826DEF"/>
    <w:rsid w:val="0083054B"/>
    <w:rsid w:val="00833718"/>
    <w:rsid w:val="00842E34"/>
    <w:rsid w:val="008452BB"/>
    <w:rsid w:val="00850A33"/>
    <w:rsid w:val="0085504A"/>
    <w:rsid w:val="00855548"/>
    <w:rsid w:val="008643F0"/>
    <w:rsid w:val="00867B60"/>
    <w:rsid w:val="00874088"/>
    <w:rsid w:val="00877709"/>
    <w:rsid w:val="00892750"/>
    <w:rsid w:val="00894304"/>
    <w:rsid w:val="00894B7E"/>
    <w:rsid w:val="0089713D"/>
    <w:rsid w:val="008A1871"/>
    <w:rsid w:val="008A5467"/>
    <w:rsid w:val="008A6FFE"/>
    <w:rsid w:val="008A7B85"/>
    <w:rsid w:val="008B7C58"/>
    <w:rsid w:val="008C47FA"/>
    <w:rsid w:val="008C6B2E"/>
    <w:rsid w:val="008D1DE4"/>
    <w:rsid w:val="008D7797"/>
    <w:rsid w:val="008F0692"/>
    <w:rsid w:val="008F0901"/>
    <w:rsid w:val="008F1D80"/>
    <w:rsid w:val="00905E50"/>
    <w:rsid w:val="00907C6D"/>
    <w:rsid w:val="0091175D"/>
    <w:rsid w:val="00916950"/>
    <w:rsid w:val="009172E1"/>
    <w:rsid w:val="00920C51"/>
    <w:rsid w:val="0092247D"/>
    <w:rsid w:val="00924CF2"/>
    <w:rsid w:val="00925A5C"/>
    <w:rsid w:val="009271C9"/>
    <w:rsid w:val="00927549"/>
    <w:rsid w:val="00927792"/>
    <w:rsid w:val="00930AC2"/>
    <w:rsid w:val="009323CC"/>
    <w:rsid w:val="00934406"/>
    <w:rsid w:val="00940C2B"/>
    <w:rsid w:val="009419CD"/>
    <w:rsid w:val="00943894"/>
    <w:rsid w:val="009518C1"/>
    <w:rsid w:val="0096309C"/>
    <w:rsid w:val="009675AB"/>
    <w:rsid w:val="00970C9D"/>
    <w:rsid w:val="00971FBF"/>
    <w:rsid w:val="009763D6"/>
    <w:rsid w:val="00976647"/>
    <w:rsid w:val="0097745C"/>
    <w:rsid w:val="00995190"/>
    <w:rsid w:val="009A1E71"/>
    <w:rsid w:val="009B5C85"/>
    <w:rsid w:val="009C195F"/>
    <w:rsid w:val="009C3B84"/>
    <w:rsid w:val="009C7CA6"/>
    <w:rsid w:val="009D1FC5"/>
    <w:rsid w:val="009D6DCA"/>
    <w:rsid w:val="009E5221"/>
    <w:rsid w:val="009E62AC"/>
    <w:rsid w:val="009F0396"/>
    <w:rsid w:val="00A017A6"/>
    <w:rsid w:val="00A073D1"/>
    <w:rsid w:val="00A112F0"/>
    <w:rsid w:val="00A14006"/>
    <w:rsid w:val="00A150DF"/>
    <w:rsid w:val="00A2623B"/>
    <w:rsid w:val="00A36DC0"/>
    <w:rsid w:val="00A37B66"/>
    <w:rsid w:val="00A402A7"/>
    <w:rsid w:val="00A41E9B"/>
    <w:rsid w:val="00A4316D"/>
    <w:rsid w:val="00A43220"/>
    <w:rsid w:val="00A47F38"/>
    <w:rsid w:val="00A50F18"/>
    <w:rsid w:val="00A53C89"/>
    <w:rsid w:val="00A6098E"/>
    <w:rsid w:val="00A6762A"/>
    <w:rsid w:val="00A73F14"/>
    <w:rsid w:val="00A75433"/>
    <w:rsid w:val="00A75E00"/>
    <w:rsid w:val="00A84A94"/>
    <w:rsid w:val="00A85291"/>
    <w:rsid w:val="00A96755"/>
    <w:rsid w:val="00AA4820"/>
    <w:rsid w:val="00AA5A49"/>
    <w:rsid w:val="00AA5EB4"/>
    <w:rsid w:val="00AB46DD"/>
    <w:rsid w:val="00AC0DE9"/>
    <w:rsid w:val="00AC0E80"/>
    <w:rsid w:val="00AC1912"/>
    <w:rsid w:val="00AD5FC8"/>
    <w:rsid w:val="00AE48FF"/>
    <w:rsid w:val="00AE50E6"/>
    <w:rsid w:val="00AE6FFC"/>
    <w:rsid w:val="00AE7D74"/>
    <w:rsid w:val="00B0070E"/>
    <w:rsid w:val="00B01893"/>
    <w:rsid w:val="00B01EB1"/>
    <w:rsid w:val="00B10AA3"/>
    <w:rsid w:val="00B11454"/>
    <w:rsid w:val="00B12318"/>
    <w:rsid w:val="00B16FAB"/>
    <w:rsid w:val="00B35021"/>
    <w:rsid w:val="00B3738A"/>
    <w:rsid w:val="00B373D1"/>
    <w:rsid w:val="00B43E26"/>
    <w:rsid w:val="00B443CA"/>
    <w:rsid w:val="00B449EE"/>
    <w:rsid w:val="00B45223"/>
    <w:rsid w:val="00B50926"/>
    <w:rsid w:val="00B51144"/>
    <w:rsid w:val="00B66B0D"/>
    <w:rsid w:val="00B707FA"/>
    <w:rsid w:val="00B73A04"/>
    <w:rsid w:val="00B7596F"/>
    <w:rsid w:val="00B864B8"/>
    <w:rsid w:val="00B93C47"/>
    <w:rsid w:val="00BA3B59"/>
    <w:rsid w:val="00BC01ED"/>
    <w:rsid w:val="00BC139F"/>
    <w:rsid w:val="00BC7475"/>
    <w:rsid w:val="00BC7E33"/>
    <w:rsid w:val="00BD042C"/>
    <w:rsid w:val="00BD282F"/>
    <w:rsid w:val="00BE0325"/>
    <w:rsid w:val="00BE4616"/>
    <w:rsid w:val="00BE62E0"/>
    <w:rsid w:val="00BF4A7A"/>
    <w:rsid w:val="00C039EF"/>
    <w:rsid w:val="00C04D1D"/>
    <w:rsid w:val="00C14B4A"/>
    <w:rsid w:val="00C16B4E"/>
    <w:rsid w:val="00C31721"/>
    <w:rsid w:val="00C36C0D"/>
    <w:rsid w:val="00C47DBF"/>
    <w:rsid w:val="00C50FC8"/>
    <w:rsid w:val="00C850E0"/>
    <w:rsid w:val="00C85E93"/>
    <w:rsid w:val="00C86DB3"/>
    <w:rsid w:val="00C87045"/>
    <w:rsid w:val="00C959DD"/>
    <w:rsid w:val="00CB1E3F"/>
    <w:rsid w:val="00CB6396"/>
    <w:rsid w:val="00CB70D8"/>
    <w:rsid w:val="00CC0D56"/>
    <w:rsid w:val="00CC62A6"/>
    <w:rsid w:val="00CD1FD3"/>
    <w:rsid w:val="00CD335A"/>
    <w:rsid w:val="00CD5909"/>
    <w:rsid w:val="00CE059C"/>
    <w:rsid w:val="00CE4F7B"/>
    <w:rsid w:val="00CF171B"/>
    <w:rsid w:val="00CF4AC7"/>
    <w:rsid w:val="00D11305"/>
    <w:rsid w:val="00D1190E"/>
    <w:rsid w:val="00D14C07"/>
    <w:rsid w:val="00D15264"/>
    <w:rsid w:val="00D24D73"/>
    <w:rsid w:val="00D32451"/>
    <w:rsid w:val="00D35CAF"/>
    <w:rsid w:val="00D3756E"/>
    <w:rsid w:val="00D40676"/>
    <w:rsid w:val="00D44CC8"/>
    <w:rsid w:val="00D52047"/>
    <w:rsid w:val="00D57A29"/>
    <w:rsid w:val="00D60312"/>
    <w:rsid w:val="00D67DA4"/>
    <w:rsid w:val="00D74F02"/>
    <w:rsid w:val="00D80998"/>
    <w:rsid w:val="00D81B45"/>
    <w:rsid w:val="00D86E52"/>
    <w:rsid w:val="00D9604A"/>
    <w:rsid w:val="00D97095"/>
    <w:rsid w:val="00DA2282"/>
    <w:rsid w:val="00DA4A06"/>
    <w:rsid w:val="00DB105D"/>
    <w:rsid w:val="00DB135F"/>
    <w:rsid w:val="00DB1DC9"/>
    <w:rsid w:val="00DC136F"/>
    <w:rsid w:val="00DC18F7"/>
    <w:rsid w:val="00DC1FEA"/>
    <w:rsid w:val="00DC44A1"/>
    <w:rsid w:val="00DD4001"/>
    <w:rsid w:val="00DD4BC9"/>
    <w:rsid w:val="00DD5107"/>
    <w:rsid w:val="00DE7ACB"/>
    <w:rsid w:val="00DF31B5"/>
    <w:rsid w:val="00E03045"/>
    <w:rsid w:val="00E0577A"/>
    <w:rsid w:val="00E05A28"/>
    <w:rsid w:val="00E214E6"/>
    <w:rsid w:val="00E232B4"/>
    <w:rsid w:val="00E40345"/>
    <w:rsid w:val="00E413C5"/>
    <w:rsid w:val="00E429A4"/>
    <w:rsid w:val="00E55BB6"/>
    <w:rsid w:val="00E56EA3"/>
    <w:rsid w:val="00E6385B"/>
    <w:rsid w:val="00E64F4A"/>
    <w:rsid w:val="00E67344"/>
    <w:rsid w:val="00E75C98"/>
    <w:rsid w:val="00E826BA"/>
    <w:rsid w:val="00E96313"/>
    <w:rsid w:val="00EA1557"/>
    <w:rsid w:val="00EA4B6A"/>
    <w:rsid w:val="00EB06D2"/>
    <w:rsid w:val="00EB3C26"/>
    <w:rsid w:val="00EB3FF7"/>
    <w:rsid w:val="00EB6C45"/>
    <w:rsid w:val="00EC12B3"/>
    <w:rsid w:val="00EC3A85"/>
    <w:rsid w:val="00EC43BC"/>
    <w:rsid w:val="00EC578A"/>
    <w:rsid w:val="00EE437B"/>
    <w:rsid w:val="00EE72A3"/>
    <w:rsid w:val="00EF0527"/>
    <w:rsid w:val="00EF1F80"/>
    <w:rsid w:val="00F0138B"/>
    <w:rsid w:val="00F020A1"/>
    <w:rsid w:val="00F03592"/>
    <w:rsid w:val="00F118A5"/>
    <w:rsid w:val="00F11E26"/>
    <w:rsid w:val="00F13E15"/>
    <w:rsid w:val="00F230FF"/>
    <w:rsid w:val="00F23159"/>
    <w:rsid w:val="00F234B3"/>
    <w:rsid w:val="00F42A93"/>
    <w:rsid w:val="00F43B65"/>
    <w:rsid w:val="00F44C5C"/>
    <w:rsid w:val="00F46A72"/>
    <w:rsid w:val="00F506AB"/>
    <w:rsid w:val="00F50A63"/>
    <w:rsid w:val="00F51ED3"/>
    <w:rsid w:val="00F52167"/>
    <w:rsid w:val="00F53F2C"/>
    <w:rsid w:val="00F54EE4"/>
    <w:rsid w:val="00F65B2B"/>
    <w:rsid w:val="00F757CB"/>
    <w:rsid w:val="00F83C8E"/>
    <w:rsid w:val="00F87F21"/>
    <w:rsid w:val="00F9265C"/>
    <w:rsid w:val="00F93B85"/>
    <w:rsid w:val="00FA7685"/>
    <w:rsid w:val="00FB1167"/>
    <w:rsid w:val="00FC0744"/>
    <w:rsid w:val="00FC7BC5"/>
    <w:rsid w:val="00FE6EA4"/>
    <w:rsid w:val="00FE709B"/>
    <w:rsid w:val="00FF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02EE7F"/>
  <w15:chartTrackingRefBased/>
  <w15:docId w15:val="{1F9AD05C-29F0-4A72-8C34-DC83C140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14ACA"/>
    <w:rPr>
      <w:sz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Pr>
      <w:rFonts w:ascii="Lucida Grande" w:hAnsi="Lucida Grande"/>
      <w:sz w:val="18"/>
      <w:szCs w:val="18"/>
    </w:rPr>
  </w:style>
  <w:style w:type="table" w:styleId="Tabellenraster">
    <w:name w:val="Table Grid"/>
    <w:basedOn w:val="NormaleTabelle"/>
    <w:rsid w:val="00B11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rsid w:val="00F53F2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3F2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B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doldersports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info@doldersports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~1\TRAINI~1.RES\LOKALE~1\Temp\Tempor&#228;res%20Verzeichnis%202%20f&#252;r%20Briefvorlagen.zip\Briefvorlagen\Brief_KEB_d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359263-1268-4792-951a-c597b8194225" xsi:nil="true"/>
    <lcf76f155ced4ddcb4097134ff3c332f xmlns="89ea76f3-cefd-47ad-9963-224085f50d1c">
      <Terms xmlns="http://schemas.microsoft.com/office/infopath/2007/PartnerControls"/>
    </lcf76f155ced4ddcb4097134ff3c332f>
    <Notes xmlns="89ea76f3-cefd-47ad-9963-224085f50d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5545222FDB334D86E267AFDAC71A22" ma:contentTypeVersion="20" ma:contentTypeDescription="Ein neues Dokument erstellen." ma:contentTypeScope="" ma:versionID="25577ee30b70e85216e295259db1f2b8">
  <xsd:schema xmlns:xsd="http://www.w3.org/2001/XMLSchema" xmlns:xs="http://www.w3.org/2001/XMLSchema" xmlns:p="http://schemas.microsoft.com/office/2006/metadata/properties" xmlns:ns2="89ea76f3-cefd-47ad-9963-224085f50d1c" xmlns:ns3="6f359263-1268-4792-951a-c597b8194225" targetNamespace="http://schemas.microsoft.com/office/2006/metadata/properties" ma:root="true" ma:fieldsID="eaf2192a70e95d9be8e3885577e48618" ns2:_="" ns3:_="">
    <xsd:import namespace="89ea76f3-cefd-47ad-9963-224085f50d1c"/>
    <xsd:import namespace="6f359263-1268-4792-951a-c597b8194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Note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a76f3-cefd-47ad-9963-224085f50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981739d0-6329-47cf-afa4-d7b37f7c8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59263-1268-4792-951a-c597b8194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0ab7e09-df57-4ebb-8261-60feefc74fa5}" ma:internalName="TaxCatchAll" ma:showField="CatchAllData" ma:web="6f359263-1268-4792-951a-c597b8194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085BC-9E66-4F0B-9B04-784DDAE28D4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63CB2C5-2314-406C-AC16-E8068C68CF4A}">
  <ds:schemaRefs>
    <ds:schemaRef ds:uri="http://schemas.microsoft.com/office/2006/metadata/properties"/>
    <ds:schemaRef ds:uri="http://schemas.microsoft.com/office/infopath/2007/PartnerControls"/>
    <ds:schemaRef ds:uri="2a0a4c47-08c6-491d-8d7d-111fe16c1462"/>
    <ds:schemaRef ds:uri="2fb7a7cb-c260-462e-a4bb-e94cca16f573"/>
    <ds:schemaRef ds:uri="6f359263-1268-4792-951a-c597b8194225"/>
    <ds:schemaRef ds:uri="89ea76f3-cefd-47ad-9963-224085f50d1c"/>
  </ds:schemaRefs>
</ds:datastoreItem>
</file>

<file path=customXml/itemProps3.xml><?xml version="1.0" encoding="utf-8"?>
<ds:datastoreItem xmlns:ds="http://schemas.openxmlformats.org/officeDocument/2006/customXml" ds:itemID="{A7F12EF8-AD8F-41D2-B224-3F5F10F7B8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9221FB-D3F0-48F3-ADA7-088BD77A2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a76f3-cefd-47ad-9963-224085f50d1c"/>
    <ds:schemaRef ds:uri="6f359263-1268-4792-951a-c597b8194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A824D80-A21A-4C2D-9EC0-3334BFFD2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Brief_KEB_d.dot</Template>
  <TotalTime>0</TotalTime>
  <Pages>2</Pages>
  <Words>300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Anrede</vt:lpstr>
    </vt:vector>
  </TitlesOfParts>
  <Company>Dolder Grand Hotel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Anrede</dc:title>
  <dc:subject/>
  <dc:creator>training.resort</dc:creator>
  <cp:keywords/>
  <cp:lastModifiedBy>Roman Vogel</cp:lastModifiedBy>
  <cp:revision>83</cp:revision>
  <cp:lastPrinted>2024-02-06T00:12:00Z</cp:lastPrinted>
  <dcterms:created xsi:type="dcterms:W3CDTF">2025-02-27T10:23:00Z</dcterms:created>
  <dcterms:modified xsi:type="dcterms:W3CDTF">2025-03-13T13:35:00Z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ierformat">
    <vt:lpwstr>A4</vt:lpwstr>
  </property>
  <property fmtid="{D5CDD505-2E9C-101B-9397-08002B2CF9AE}" pid="3" name="ContentType">
    <vt:lpwstr>Template</vt:lpwstr>
  </property>
  <property fmtid="{D5CDD505-2E9C-101B-9397-08002B2CF9AE}" pid="4" name="TaxKeyword">
    <vt:lpwstr/>
  </property>
  <property fmtid="{D5CDD505-2E9C-101B-9397-08002B2CF9AE}" pid="5" name="Bemerkungen">
    <vt:lpwstr/>
  </property>
  <property fmtid="{D5CDD505-2E9C-101B-9397-08002B2CF9AE}" pid="6" name="ID-Code">
    <vt:lpwstr/>
  </property>
  <property fmtid="{D5CDD505-2E9C-101B-9397-08002B2CF9AE}" pid="7" name="_ip_UnifiedCompliancePolicyUIAction">
    <vt:lpwstr/>
  </property>
  <property fmtid="{D5CDD505-2E9C-101B-9397-08002B2CF9AE}" pid="8" name="Bereit für Workflow">
    <vt:lpwstr>1</vt:lpwstr>
  </property>
  <property fmtid="{D5CDD505-2E9C-101B-9397-08002B2CF9AE}" pid="9" name="_Status">
    <vt:lpwstr>Ungültig</vt:lpwstr>
  </property>
  <property fmtid="{D5CDD505-2E9C-101B-9397-08002B2CF9AE}" pid="10" name="Priority">
    <vt:lpwstr>A-Dokument</vt:lpwstr>
  </property>
  <property fmtid="{D5CDD505-2E9C-101B-9397-08002B2CF9AE}" pid="11" name="_ip_UnifiedCompliancePolicyProperties">
    <vt:lpwstr/>
  </property>
  <property fmtid="{D5CDD505-2E9C-101B-9397-08002B2CF9AE}" pid="12" name="ContentTypeId">
    <vt:lpwstr>0x0101002A5545222FDB334D86E267AFDAC71A22</vt:lpwstr>
  </property>
  <property fmtid="{D5CDD505-2E9C-101B-9397-08002B2CF9AE}" pid="13" name="MediaServiceImageTags">
    <vt:lpwstr/>
  </property>
</Properties>
</file>